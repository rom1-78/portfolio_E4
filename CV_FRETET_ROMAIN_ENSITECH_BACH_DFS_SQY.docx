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0E40" w14:textId="6D83BBA1" w:rsidR="00D06709" w:rsidRPr="000D777A" w:rsidRDefault="002D217E" w:rsidP="00DF1CB4">
      <w:pPr>
        <w:rPr>
          <w:rFonts w:ascii="Century Gothic" w:hAnsi="Century Gothic"/>
          <w:sz w:val="8"/>
          <w:szCs w:val="12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5B9B8462" wp14:editId="7E5E9003">
            <wp:simplePos x="0" y="0"/>
            <wp:positionH relativeFrom="margin">
              <wp:posOffset>5809255</wp:posOffset>
            </wp:positionH>
            <wp:positionV relativeFrom="paragraph">
              <wp:posOffset>-449248</wp:posOffset>
            </wp:positionV>
            <wp:extent cx="1331291" cy="888286"/>
            <wp:effectExtent l="0" t="0" r="2540" b="762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4" cy="9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31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620"/>
        <w:gridCol w:w="10080"/>
        <w:gridCol w:w="10800"/>
      </w:tblGrid>
      <w:tr w:rsidR="00F8771A" w:rsidRPr="000D777A" w14:paraId="5ADF329B" w14:textId="190712B6" w:rsidTr="0003577E">
        <w:trPr>
          <w:trHeight w:val="2231"/>
        </w:trPr>
        <w:tc>
          <w:tcPr>
            <w:tcW w:w="10620" w:type="dxa"/>
          </w:tcPr>
          <w:p w14:paraId="4A5B7003" w14:textId="20D1A9CE" w:rsidR="00F8771A" w:rsidRPr="00D7020A" w:rsidRDefault="00F8771A" w:rsidP="000D777A">
            <w:pPr>
              <w:pStyle w:val="Titre1"/>
              <w:rPr>
                <w:rFonts w:ascii="Century Gothic" w:hAnsi="Century Gothic" w:cs="Calibri"/>
                <w:sz w:val="44"/>
                <w:szCs w:val="44"/>
              </w:rPr>
            </w:pPr>
            <w:r w:rsidRPr="000D777A">
              <w:rPr>
                <w:rFonts w:ascii="Century Gothic" w:hAnsi="Century Gothic" w:cs="Calibri"/>
                <w:color w:val="2F5496" w:themeColor="accent1" w:themeShade="BF"/>
                <w:sz w:val="48"/>
                <w:szCs w:val="48"/>
              </w:rPr>
              <w:t xml:space="preserve"> </w:t>
            </w:r>
            <w:r w:rsidR="00C27E21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>Romain</w:t>
            </w:r>
            <w:r w:rsidRPr="00D7020A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 xml:space="preserve"> </w:t>
            </w:r>
            <w:r w:rsidR="00C27E21">
              <w:rPr>
                <w:rFonts w:ascii="Century Gothic" w:hAnsi="Century Gothic" w:cs="Calibri"/>
                <w:caps w:val="0"/>
                <w:color w:val="2F5496" w:themeColor="accent1" w:themeShade="BF"/>
                <w:sz w:val="44"/>
                <w:szCs w:val="44"/>
              </w:rPr>
              <w:t>FRETET</w:t>
            </w:r>
          </w:p>
          <w:p w14:paraId="7B1CB977" w14:textId="1E8D4171" w:rsidR="00F8771A" w:rsidRPr="002D217E" w:rsidRDefault="00F22C60" w:rsidP="000D777A">
            <w:pPr>
              <w:pStyle w:val="Titre2"/>
              <w:spacing w:after="120"/>
              <w:ind w:left="284"/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</w:pPr>
            <w:r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  <w:t xml:space="preserve">BACHELOR </w:t>
            </w:r>
            <w:r w:rsidR="00DD2D06" w:rsidRPr="00F22C60">
              <w:rPr>
                <w:rFonts w:ascii="Century Gothic" w:hAnsi="Century Gothic" w:cs="Calibri"/>
                <w:b/>
                <w:color w:val="2F5496" w:themeColor="accent1" w:themeShade="BF"/>
                <w:sz w:val="24"/>
                <w:szCs w:val="24"/>
              </w:rPr>
              <w:t xml:space="preserve">Développeur Full Stack </w:t>
            </w:r>
            <w:r w:rsidR="00AF4060">
              <w:rPr>
                <w:rFonts w:ascii="Century Gothic" w:hAnsi="Century Gothic" w:cs="Calibri"/>
                <w:b/>
                <w:bCs/>
                <w:color w:val="2F5496" w:themeColor="accent1" w:themeShade="BF"/>
                <w:sz w:val="24"/>
                <w:szCs w:val="16"/>
              </w:rPr>
              <w:t>en alternance</w:t>
            </w:r>
          </w:p>
          <w:p w14:paraId="6B87734C" w14:textId="2944CB41" w:rsidR="00F8771A" w:rsidRPr="00D7020A" w:rsidRDefault="00F8771A" w:rsidP="000D777A">
            <w:pPr>
              <w:ind w:left="284"/>
              <w:jc w:val="center"/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</w:pPr>
            <w:r w:rsidRPr="00D7020A"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  <w:t xml:space="preserve">Rythme : </w:t>
            </w:r>
            <w:r w:rsidR="00F22C60">
              <w:rPr>
                <w:rFonts w:ascii="Century Gothic" w:hAnsi="Century Gothic" w:cs="Calibri"/>
                <w:color w:val="2F5496" w:themeColor="accent1" w:themeShade="BF"/>
                <w:sz w:val="22"/>
                <w:szCs w:val="28"/>
              </w:rPr>
              <w:t>3 semaines entreprise / 1 semaine école sur 12 mois</w:t>
            </w:r>
          </w:p>
          <w:p w14:paraId="384AF044" w14:textId="6E6E4083" w:rsidR="00F8771A" w:rsidRPr="000D777A" w:rsidRDefault="00547F84" w:rsidP="00D8008D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392901C9" wp14:editId="23B9C8BD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113665</wp:posOffset>
                      </wp:positionV>
                      <wp:extent cx="4552950" cy="297180"/>
                      <wp:effectExtent l="0" t="0" r="0" b="7620"/>
                      <wp:wrapNone/>
                      <wp:docPr id="37" name="Groupe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2950" cy="297180"/>
                                <a:chOff x="0" y="0"/>
                                <a:chExt cx="4552950" cy="297180"/>
                              </a:xfrm>
                            </wpg:grpSpPr>
                            <wps:wsp>
                              <wps:cNvPr id="34" name="Rectangle : coins arrondis 34"/>
                              <wps:cNvSpPr/>
                              <wps:spPr>
                                <a:xfrm>
                                  <a:off x="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438D78" w14:textId="0F33CE65" w:rsidR="00CA3714" w:rsidRPr="00547F84" w:rsidRDefault="00A57600" w:rsidP="00CA37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Dynamique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Rectangle : coins arrondis 35"/>
                              <wps:cNvSpPr/>
                              <wps:spPr>
                                <a:xfrm>
                                  <a:off x="160020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FF">
                                    <a:lumMod val="75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077F6F27" w14:textId="1D9F4A89" w:rsidR="00547F84" w:rsidRPr="00547F84" w:rsidRDefault="00A57600" w:rsidP="00547F8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Assidu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 : coins arrondis 36"/>
                              <wps:cNvSpPr/>
                              <wps:spPr>
                                <a:xfrm>
                                  <a:off x="3200400" y="0"/>
                                  <a:ext cx="1352550" cy="2971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FF">
                                    <a:lumMod val="75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99D3D1A" w14:textId="31BDF9A0" w:rsidR="00547F84" w:rsidRPr="00547F84" w:rsidRDefault="00A57600" w:rsidP="00547F8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Curieux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901C9" id="Groupe 37" o:spid="_x0000_s1026" style="position:absolute;margin-left:99pt;margin-top:8.95pt;width:358.5pt;height:23.4pt;z-index:251769856" coordsize="45529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">
                      <v:roundrect id="Rectangle : coins arrondis 34" o:spid="_x0000_s1027" style="position:absolute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" fillcolor="#bfbfbf [2412]" stroked="f" strokeweight="1pt">
                        <v:stroke joinstyle="miter"/>
                        <v:textbox>
                          <w:txbxContent>
                            <w:p w14:paraId="31438D78" w14:textId="0F33CE65" w:rsidR="00CA3714" w:rsidRPr="00547F84" w:rsidRDefault="00A57600" w:rsidP="00CA371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Dynamique</w:t>
                              </w:r>
                            </w:p>
                          </w:txbxContent>
                        </v:textbox>
                      </v:roundrect>
                      <v:roundrect id="Rectangle : coins arrondis 35" o:spid="_x0000_s1028" style="position:absolute;left:16002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" fillcolor="#bfbfbf" stroked="f" strokeweight="1pt">
                        <v:stroke joinstyle="miter"/>
                        <v:textbox>
                          <w:txbxContent>
                            <w:p w14:paraId="077F6F27" w14:textId="1D9F4A89" w:rsidR="00547F84" w:rsidRPr="00547F84" w:rsidRDefault="00A57600" w:rsidP="00547F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Assidu</w:t>
                              </w:r>
                            </w:p>
                          </w:txbxContent>
                        </v:textbox>
                      </v:roundrect>
                      <v:roundrect id="Rectangle : coins arrondis 36" o:spid="_x0000_s1029" style="position:absolute;left:32004;width:13525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" fillcolor="#bfbfbf" stroked="f" strokeweight="1pt">
                        <v:stroke joinstyle="miter"/>
                        <v:textbox>
                          <w:txbxContent>
                            <w:p w14:paraId="499D3D1A" w14:textId="31BDF9A0" w:rsidR="00547F84" w:rsidRPr="00547F84" w:rsidRDefault="00A57600" w:rsidP="00547F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Curieux</w:t>
                              </w: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14:paraId="30E4F6DC" w14:textId="69D42F2E" w:rsidR="00F8771A" w:rsidRPr="000D777A" w:rsidRDefault="00A32239" w:rsidP="006741F6">
            <w:pPr>
              <w:tabs>
                <w:tab w:val="left" w:pos="7200"/>
              </w:tabs>
              <w:rPr>
                <w:rFonts w:ascii="Century Gothic" w:hAnsi="Century Gothic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39" behindDoc="0" locked="0" layoutInCell="1" allowOverlap="1" wp14:anchorId="5472F8FA" wp14:editId="329F33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405127</wp:posOffset>
                      </wp:positionV>
                      <wp:extent cx="6849110" cy="1038860"/>
                      <wp:effectExtent l="0" t="0" r="27940" b="27940"/>
                      <wp:wrapNone/>
                      <wp:docPr id="4" name="Groupe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49110" cy="1038860"/>
                                <a:chOff x="0" y="0"/>
                                <a:chExt cx="6849110" cy="1038860"/>
                              </a:xfrm>
                            </wpg:grpSpPr>
                            <wpg:grpSp>
                              <wpg:cNvPr id="8" name="Groupe 8"/>
                              <wpg:cNvGrpSpPr/>
                              <wpg:grpSpPr>
                                <a:xfrm>
                                  <a:off x="0" y="0"/>
                                  <a:ext cx="6849110" cy="1038860"/>
                                  <a:chOff x="-28575" y="-1333322"/>
                                  <a:chExt cx="6849525" cy="103893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Image 1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>
                                    <a:alphaModFix amt="35000"/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3">
                                            <a14:imgEffect>
                                              <a14:artisticPhotocopy/>
                                            </a14:imgEffect>
                                            <a14:imgEffect>
                                              <a14:colorTemperature colorTemp="4700"/>
                                            </a14:imgEffect>
                                            <a14:imgEffect>
                                              <a14:saturation sat="30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-19050" y="-1333322"/>
                                    <a:ext cx="6840000" cy="103798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wpg:grpSp>
                                <wpg:cNvPr id="17" name="Groupe 17"/>
                                <wpg:cNvGrpSpPr/>
                                <wpg:grpSpPr>
                                  <a:xfrm>
                                    <a:off x="-28575" y="-1319074"/>
                                    <a:ext cx="6849525" cy="1024690"/>
                                    <a:chOff x="-28575" y="-1319074"/>
                                    <a:chExt cx="6849525" cy="1024690"/>
                                  </a:xfrm>
                                </wpg:grpSpPr>
                                <wps:wsp>
                                  <wps:cNvPr id="19" name="Connecteur droit 19"/>
                                  <wps:cNvCnPr/>
                                  <wps:spPr>
                                    <a:xfrm flipV="1">
                                      <a:off x="-19050" y="-295336"/>
                                      <a:ext cx="6840000" cy="95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4472C4">
                                          <a:lumMod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20" name="Connecteur droit 20"/>
                                  <wps:cNvCnPr/>
                                  <wps:spPr>
                                    <a:xfrm>
                                      <a:off x="-28575" y="-1319074"/>
                                      <a:ext cx="68400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4472C4">
                                          <a:lumMod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21" name="Graphique 21" descr="Bousso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647950" y="35964"/>
                                  <a:ext cx="370840" cy="370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Graphique 22" descr="Calendrier mensuel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7150" y="38100"/>
                                  <a:ext cx="292735" cy="29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Graphique 23" descr="Combiné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66675" y="371475"/>
                                  <a:ext cx="283210" cy="283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Graphique 25" descr="Adresse de courrier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7150" y="704850"/>
                                  <a:ext cx="292735" cy="29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3CBD39" id="Groupe 4" o:spid="_x0000_s1026" style="position:absolute;margin-left:0;margin-top:31.9pt;width:539.3pt;height:81.8pt;z-index:251658239;mso-height-relative:margin" coordsize="68491,10388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75sLW1qWkubmtbSpqa1tKlpLW16Gcelo75sLW1qWkub&#10;mtbSpqa1tKlpLW16Gcelo75sLW1qWkubmtbSpqa1tKlpLW16Gc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0rSlzguHVWSvsRx6aiS9CWOS0eVpC9xXDqqJH2J49JRJelLHJeOKklf4rh0VEn6&#10;Eselo0rSlzguHVWSvsRx6aiS9CWOS0eVpC9xXDqqJH2J49JRJelLHJeOKklf4rh0VEn6Es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">
                      <v:group id="Groupe 8" o:spid="_x0000_s1027" style="position:absolute;width:68491;height:10388" coordorigin="-285,-13333" coordsize="68495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 id="Image 16" o:spid="_x0000_s1028" type="#_x0000_t75" style="position:absolute;left:-190;top:-13333;width:68399;height:10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">
                          <v:imagedata r:id="rId23" o:title=""/>
                        </v:shape>
                        <v:group id="Groupe 17" o:spid="_x0000_s1029" style="position:absolute;left:-285;top:-13190;width:68494;height:10247" coordorigin="-285,-13190" coordsize="68495,1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<v:line id="Connecteur droit 19" o:spid="_x0000_s1030" style="position:absolute;flip:y;visibility:visible;mso-wrap-style:square" from="-190,-2953" to="68209,-2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" strokecolor="#203864" strokeweight="1.5pt">
                            <v:stroke joinstyle="miter"/>
                          </v:line>
                          <v:line id="Connecteur droit 20" o:spid="_x0000_s1031" style="position:absolute;visibility:visible;mso-wrap-style:square" from="-285,-13190" to="68114,-1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" strokecolor="#203864" strokeweight="1.5pt">
                            <v:stroke joinstyle="miter"/>
                          </v:line>
                        </v:group>
                      </v:group>
                      <v:shape id="Graphique 21" o:spid="_x0000_s1032" type="#_x0000_t75" alt="Boussole avec un remplissage uni" style="position:absolute;left:26479;top:359;width:370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">
                        <v:imagedata r:id="rId24" o:title="Boussole avec un remplissage uni"/>
                      </v:shape>
                      <v:shape id="Graphique 22" o:spid="_x0000_s1033" type="#_x0000_t75" alt="Calendrier mensuel avec un remplissage uni" style="position:absolute;left:571;top:381;width:292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">
                        <v:imagedata r:id="rId25" o:title="Calendrier mensuel avec un remplissage uni"/>
                      </v:shape>
                      <v:shape id="Graphique 23" o:spid="_x0000_s1034" type="#_x0000_t75" alt="Combiné avec un remplissage uni" style="position:absolute;left:666;top:3714;width:2832;height: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">
                        <v:imagedata r:id="rId26" o:title="Combiné avec un remplissage uni"/>
                      </v:shape>
                      <v:shape id="Graphique 25" o:spid="_x0000_s1035" type="#_x0000_t75" alt="Adresse de courrier avec un remplissage uni" style="position:absolute;left:571;top:7048;width:292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">
                        <v:imagedata r:id="rId27" o:title="Adresse de courrier avec un remplissage uni"/>
                      </v:shape>
                    </v:group>
                  </w:pict>
                </mc:Fallback>
              </mc:AlternateContent>
            </w:r>
            <w:r w:rsidR="00F8771A" w:rsidRPr="000D777A">
              <w:rPr>
                <w:rFonts w:ascii="Century Gothic" w:hAnsi="Century Gothic"/>
              </w:rPr>
              <w:tab/>
            </w:r>
          </w:p>
        </w:tc>
        <w:tc>
          <w:tcPr>
            <w:tcW w:w="10080" w:type="dxa"/>
          </w:tcPr>
          <w:p w14:paraId="69157F0C" w14:textId="77777777" w:rsidR="00F8771A" w:rsidRPr="000D777A" w:rsidRDefault="00F8771A" w:rsidP="000D777A">
            <w:pPr>
              <w:pStyle w:val="Titre1"/>
              <w:rPr>
                <w:rFonts w:ascii="Century Gothic" w:hAnsi="Century Gothic"/>
                <w:noProof/>
              </w:rPr>
            </w:pPr>
          </w:p>
        </w:tc>
        <w:tc>
          <w:tcPr>
            <w:tcW w:w="10800" w:type="dxa"/>
          </w:tcPr>
          <w:p w14:paraId="3F657C8D" w14:textId="1ECAE73B" w:rsidR="00F8771A" w:rsidRPr="000D777A" w:rsidRDefault="00F8771A" w:rsidP="000D777A">
            <w:pPr>
              <w:pStyle w:val="Titre1"/>
              <w:rPr>
                <w:rFonts w:ascii="Century Gothic" w:hAnsi="Century Gothic"/>
                <w:noProof/>
              </w:rPr>
            </w:pPr>
          </w:p>
        </w:tc>
      </w:tr>
    </w:tbl>
    <w:p w14:paraId="31929B66" w14:textId="0455A405" w:rsidR="004348FE" w:rsidRPr="0003577E" w:rsidRDefault="00A32239" w:rsidP="0003577E">
      <w:pPr>
        <w:pStyle w:val="Texte"/>
      </w:pPr>
      <w:r w:rsidRPr="00B05B2D">
        <w:rPr>
          <w:rFonts w:ascii="Century Gothic" w:hAnsi="Century Gothic" w:cs="Calibri"/>
          <w:b/>
          <w:bCs/>
          <w:noProof/>
          <w:sz w:val="24"/>
          <w:szCs w:val="32"/>
        </w:rPr>
        <w:drawing>
          <wp:anchor distT="0" distB="0" distL="114300" distR="114300" simplePos="0" relativeHeight="251757568" behindDoc="0" locked="0" layoutInCell="1" allowOverlap="1" wp14:anchorId="3A6FD27E" wp14:editId="683717CA">
            <wp:simplePos x="0" y="0"/>
            <wp:positionH relativeFrom="column">
              <wp:posOffset>5671820</wp:posOffset>
            </wp:positionH>
            <wp:positionV relativeFrom="paragraph">
              <wp:posOffset>48260</wp:posOffset>
            </wp:positionV>
            <wp:extent cx="260985" cy="257175"/>
            <wp:effectExtent l="0" t="0" r="5715" b="9525"/>
            <wp:wrapNone/>
            <wp:docPr id="256" name="Imag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D411DF" wp14:editId="648208A4">
                <wp:simplePos x="0" y="0"/>
                <wp:positionH relativeFrom="column">
                  <wp:posOffset>5888990</wp:posOffset>
                </wp:positionH>
                <wp:positionV relativeFrom="paragraph">
                  <wp:posOffset>27305</wp:posOffset>
                </wp:positionV>
                <wp:extent cx="1028700" cy="351790"/>
                <wp:effectExtent l="0" t="0" r="0" b="0"/>
                <wp:wrapNone/>
                <wp:docPr id="265" name="Zone de text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5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5DCA9" w14:textId="27B828F9" w:rsidR="00B05B2D" w:rsidRPr="0003577E" w:rsidRDefault="00000000" w:rsidP="00B05B2D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Cs w:val="20"/>
                              </w:rPr>
                            </w:pPr>
                            <w:hyperlink r:id="rId29" w:history="1">
                              <w:r w:rsidR="00B05B2D" w:rsidRPr="001277DF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 xml:space="preserve">Profil </w:t>
                              </w:r>
                              <w:proofErr w:type="spellStart"/>
                              <w:r w:rsidR="00B05B2D" w:rsidRPr="001277DF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>Linkedin</w:t>
                              </w:r>
                              <w:proofErr w:type="spellEnd"/>
                            </w:hyperlink>
                          </w:p>
                          <w:p w14:paraId="106F0515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0E22A743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62776465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1953533B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2CACBE6D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7A1213B7" w14:textId="77777777" w:rsidR="00B05B2D" w:rsidRDefault="00B05B2D" w:rsidP="00B05B2D">
                            <w:pPr>
                              <w:spacing w:after="100" w:afterAutospacing="1"/>
                            </w:pPr>
                            <w:r>
                              <w:t xml:space="preserve"> </w:t>
                            </w:r>
                          </w:p>
                          <w:p w14:paraId="228B558F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565E0F03" w14:textId="77777777" w:rsidR="00B05B2D" w:rsidRDefault="00B05B2D" w:rsidP="00B05B2D"/>
                          <w:p w14:paraId="7172CB8A" w14:textId="77777777" w:rsidR="00B05B2D" w:rsidRDefault="00B05B2D" w:rsidP="00B05B2D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D411DF" id="_x0000_t202" coordsize="21600,21600" o:spt="202" path="m,l,21600r21600,l21600,xe">
                <v:stroke joinstyle="miter"/>
                <v:path gradientshapeok="t" o:connecttype="rect"/>
              </v:shapetype>
              <v:shape id="Zone de texte 265" o:spid="_x0000_s1030" type="#_x0000_t202" style="position:absolute;left:0;text-align:left;margin-left:463.7pt;margin-top:2.15pt;width:81pt;height:27.7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zZeGQIAADM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" filled="f" stroked="f" strokeweight=".5pt">
                <v:textbox>
                  <w:txbxContent>
                    <w:p w14:paraId="1E85DCA9" w14:textId="27B828F9" w:rsidR="00B05B2D" w:rsidRPr="0003577E" w:rsidRDefault="00000000" w:rsidP="00B05B2D">
                      <w:pPr>
                        <w:rPr>
                          <w:rFonts w:ascii="Century Gothic" w:hAnsi="Century Gothic"/>
                          <w:b/>
                          <w:bCs/>
                          <w:szCs w:val="20"/>
                        </w:rPr>
                      </w:pPr>
                      <w:hyperlink r:id="rId30" w:history="1">
                        <w:r w:rsidR="00B05B2D" w:rsidRPr="001277DF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 xml:space="preserve">Profil </w:t>
                        </w:r>
                        <w:proofErr w:type="spellStart"/>
                        <w:r w:rsidR="00B05B2D" w:rsidRPr="001277DF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>Linkedin</w:t>
                        </w:r>
                        <w:proofErr w:type="spellEnd"/>
                      </w:hyperlink>
                    </w:p>
                    <w:p w14:paraId="106F0515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0E22A743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62776465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1953533B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2CACBE6D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7A1213B7" w14:textId="77777777" w:rsidR="00B05B2D" w:rsidRDefault="00B05B2D" w:rsidP="00B05B2D">
                      <w:pPr>
                        <w:spacing w:after="100" w:afterAutospacing="1"/>
                      </w:pPr>
                      <w:r>
                        <w:t xml:space="preserve"> </w:t>
                      </w:r>
                    </w:p>
                    <w:p w14:paraId="228B558F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565E0F03" w14:textId="77777777" w:rsidR="00B05B2D" w:rsidRDefault="00B05B2D" w:rsidP="00B05B2D"/>
                    <w:p w14:paraId="7172CB8A" w14:textId="77777777" w:rsidR="00B05B2D" w:rsidRDefault="00B05B2D" w:rsidP="00B05B2D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6DA8DB" wp14:editId="3E3DE4B5">
                <wp:simplePos x="0" y="0"/>
                <wp:positionH relativeFrom="column">
                  <wp:posOffset>2980690</wp:posOffset>
                </wp:positionH>
                <wp:positionV relativeFrom="paragraph">
                  <wp:posOffset>19050</wp:posOffset>
                </wp:positionV>
                <wp:extent cx="2733675" cy="564515"/>
                <wp:effectExtent l="0" t="0" r="0" b="698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50688" w14:textId="3F23040D" w:rsidR="0038331F" w:rsidRDefault="00794945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 w:rsidRPr="00D42D76">
                              <w:rPr>
                                <w:rFonts w:ascii="Century Gothic" w:hAnsi="Century Gothic" w:cs="Calibri"/>
                                <w:b/>
                                <w:bCs/>
                                <w:i/>
                                <w:iCs/>
                              </w:rPr>
                              <w:t>Adresse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 : </w:t>
                            </w:r>
                            <w:r w:rsidR="00C27E21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9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, </w:t>
                            </w:r>
                            <w:r w:rsidR="00C27E21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allée de belle ile</w:t>
                            </w:r>
                          </w:p>
                          <w:p w14:paraId="540899EA" w14:textId="44180EE7" w:rsidR="00794945" w:rsidRPr="00486F53" w:rsidRDefault="003715A9" w:rsidP="0038331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78180</w:t>
                            </w:r>
                            <w:r w:rsidR="00794945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Montigny le </w:t>
                            </w:r>
                            <w:proofErr w:type="spellStart"/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bretonneux</w:t>
                            </w:r>
                            <w:proofErr w:type="spellEnd"/>
                            <w:r w:rsidR="00794945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A8DB" id="Zone de texte 13" o:spid="_x0000_s1031" type="#_x0000_t202" style="position:absolute;left:0;text-align:left;margin-left:234.7pt;margin-top:1.5pt;width:215.25pt;height:44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" filled="f" stroked="f" strokeweight=".5pt">
                <v:textbox>
                  <w:txbxContent>
                    <w:p w14:paraId="35450688" w14:textId="3F23040D" w:rsidR="0038331F" w:rsidRDefault="00794945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 w:rsidRPr="00D42D76">
                        <w:rPr>
                          <w:rFonts w:ascii="Century Gothic" w:hAnsi="Century Gothic" w:cs="Calibri"/>
                          <w:b/>
                          <w:bCs/>
                          <w:i/>
                          <w:iCs/>
                        </w:rPr>
                        <w:t>Adresse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 : </w:t>
                      </w:r>
                      <w:r w:rsidR="00C27E21">
                        <w:rPr>
                          <w:rFonts w:ascii="Century Gothic" w:hAnsi="Century Gothic" w:cs="Calibri"/>
                          <w:b/>
                          <w:bCs/>
                        </w:rPr>
                        <w:t>9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, </w:t>
                      </w:r>
                      <w:r w:rsidR="00C27E21">
                        <w:rPr>
                          <w:rFonts w:ascii="Century Gothic" w:hAnsi="Century Gothic" w:cs="Calibri"/>
                          <w:b/>
                          <w:bCs/>
                        </w:rPr>
                        <w:t>allée de belle ile</w:t>
                      </w:r>
                    </w:p>
                    <w:p w14:paraId="540899EA" w14:textId="44180EE7" w:rsidR="00794945" w:rsidRPr="00486F53" w:rsidRDefault="003715A9" w:rsidP="0038331F">
                      <w:pPr>
                        <w:rPr>
                          <w:rFonts w:ascii="Century Gothic" w:hAnsi="Century Gothic"/>
                          <w:b/>
                          <w:bCs/>
                          <w:sz w:val="18"/>
                          <w:szCs w:val="22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78180</w:t>
                      </w:r>
                      <w:r w:rsidR="00794945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Montigny le </w:t>
                      </w:r>
                      <w:proofErr w:type="spellStart"/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bretonneux</w:t>
                      </w:r>
                      <w:proofErr w:type="spellEnd"/>
                      <w:r w:rsidR="00794945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01F7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403A6B" wp14:editId="5D7E645C">
                <wp:simplePos x="0" y="0"/>
                <wp:positionH relativeFrom="column">
                  <wp:posOffset>305435</wp:posOffset>
                </wp:positionH>
                <wp:positionV relativeFrom="paragraph">
                  <wp:posOffset>18044</wp:posOffset>
                </wp:positionV>
                <wp:extent cx="2009775" cy="318770"/>
                <wp:effectExtent l="0" t="0" r="0" b="508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1877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82A32E3" w14:textId="57B117EE" w:rsidR="0038331F" w:rsidRPr="00486F53" w:rsidRDefault="00C27E21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20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ans</w:t>
                            </w:r>
                            <w:r w:rsidR="0038331F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, 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Né le 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28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08</w:t>
                            </w:r>
                            <w:r w:rsidR="0038331F"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2002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03A6B" id="Zone de texte 10" o:spid="_x0000_s1032" type="#_x0000_t202" style="position:absolute;left:0;text-align:left;margin-left:24.05pt;margin-top:1.4pt;width:158.25pt;height:25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" filled="f" stroked="f" strokeweight=".25pt">
                <v:textbox>
                  <w:txbxContent>
                    <w:p w14:paraId="582A32E3" w14:textId="57B117EE" w:rsidR="0038331F" w:rsidRPr="00486F53" w:rsidRDefault="00C27E21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20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ans</w:t>
                      </w:r>
                      <w:r w:rsidR="0038331F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, 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Né le 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28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/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08</w:t>
                      </w:r>
                      <w:r w:rsidR="0038331F"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/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2002</w:t>
                      </w:r>
                    </w:p>
                  </w:txbxContent>
                </v:textbox>
              </v:shape>
            </w:pict>
          </mc:Fallback>
        </mc:AlternateContent>
      </w:r>
    </w:p>
    <w:p w14:paraId="3111A09E" w14:textId="01905201" w:rsidR="008D13B7" w:rsidRDefault="00A32239" w:rsidP="006876C8">
      <w:pPr>
        <w:ind w:right="-161"/>
        <w:rPr>
          <w:rFonts w:ascii="Century Gothic" w:hAnsi="Century Gothic" w:cs="Calibri"/>
        </w:rPr>
      </w:pPr>
      <w:r w:rsidRPr="00B05B2D">
        <w:rPr>
          <w:rFonts w:ascii="Century Gothic" w:hAnsi="Century Gothic" w:cs="Calibri"/>
          <w:b/>
          <w:bCs/>
          <w:noProof/>
          <w:sz w:val="24"/>
          <w:szCs w:val="32"/>
        </w:rPr>
        <w:drawing>
          <wp:anchor distT="0" distB="0" distL="114300" distR="114300" simplePos="0" relativeHeight="251755520" behindDoc="0" locked="0" layoutInCell="1" allowOverlap="1" wp14:anchorId="2113B6E9" wp14:editId="4B5B671D">
            <wp:simplePos x="0" y="0"/>
            <wp:positionH relativeFrom="column">
              <wp:posOffset>5644515</wp:posOffset>
            </wp:positionH>
            <wp:positionV relativeFrom="paragraph">
              <wp:posOffset>118745</wp:posOffset>
            </wp:positionV>
            <wp:extent cx="321310" cy="321310"/>
            <wp:effectExtent l="0" t="0" r="2540" b="0"/>
            <wp:wrapNone/>
            <wp:docPr id="257" name="Graphique 257" descr="Boîte à archives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Graphique 257" descr="Boîte à archives avec un remplissage uni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B85E0" w14:textId="18A6A02C" w:rsidR="008D13B7" w:rsidRDefault="00A32239" w:rsidP="006876C8">
      <w:pPr>
        <w:ind w:right="-161"/>
        <w:rPr>
          <w:rFonts w:ascii="Century Gothic" w:hAnsi="Century Gothic" w:cs="Calibri"/>
        </w:rPr>
      </w:pPr>
      <w:r w:rsidRPr="00486F5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5E716D" wp14:editId="212B805A">
                <wp:simplePos x="0" y="0"/>
                <wp:positionH relativeFrom="column">
                  <wp:posOffset>5896610</wp:posOffset>
                </wp:positionH>
                <wp:positionV relativeFrom="paragraph">
                  <wp:posOffset>32385</wp:posOffset>
                </wp:positionV>
                <wp:extent cx="925830" cy="267970"/>
                <wp:effectExtent l="0" t="0" r="0" b="0"/>
                <wp:wrapNone/>
                <wp:docPr id="264" name="Zone de text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006D6" w14:textId="77777777" w:rsidR="00B05B2D" w:rsidRPr="0003577E" w:rsidRDefault="00B05B2D" w:rsidP="00B05B2D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Cs w:val="20"/>
                              </w:rPr>
                            </w:pPr>
                            <w:r w:rsidRPr="0003577E">
                              <w:rPr>
                                <w:rFonts w:ascii="Century Gothic" w:hAnsi="Century Gothic" w:cs="Calibri"/>
                                <w:b/>
                                <w:bCs/>
                                <w:szCs w:val="20"/>
                              </w:rPr>
                              <w:t>Portfolio</w:t>
                            </w:r>
                          </w:p>
                          <w:p w14:paraId="51C327F7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46E121F8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45E10EDF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66044A70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4DA8AB30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5ABC3DFB" w14:textId="77777777" w:rsidR="00B05B2D" w:rsidRDefault="00B05B2D" w:rsidP="00B05B2D">
                            <w:pPr>
                              <w:spacing w:after="100" w:afterAutospacing="1"/>
                            </w:pPr>
                            <w:r>
                              <w:t xml:space="preserve"> </w:t>
                            </w:r>
                          </w:p>
                          <w:p w14:paraId="02A2B575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3717F2DD" w14:textId="77777777" w:rsidR="00B05B2D" w:rsidRDefault="00B05B2D" w:rsidP="00B05B2D"/>
                          <w:p w14:paraId="2CCCEC51" w14:textId="77777777" w:rsidR="00B05B2D" w:rsidRDefault="00B05B2D" w:rsidP="00B05B2D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E716D" id="Zone de texte 264" o:spid="_x0000_s1033" type="#_x0000_t202" style="position:absolute;margin-left:464.3pt;margin-top:2.55pt;width:72.9pt;height:21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Q6zGgIAADIEAAAOAAAAZHJzL2Uyb0RvYy54bWysU9tuGyEQfa/Uf0C812s7vsQrryM3katK&#10;VhLJqfKMWfAisQwF7F336zuwvintU9UXGJhhLucc5g9trclBOK/AFHTQ61MiDIdSmV1Bf7ytvtxT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" filled="f" stroked="f" strokeweight=".5pt">
                <v:textbox>
                  <w:txbxContent>
                    <w:p w14:paraId="517006D6" w14:textId="77777777" w:rsidR="00B05B2D" w:rsidRPr="0003577E" w:rsidRDefault="00B05B2D" w:rsidP="00B05B2D">
                      <w:pPr>
                        <w:rPr>
                          <w:rFonts w:ascii="Century Gothic" w:hAnsi="Century Gothic"/>
                          <w:b/>
                          <w:bCs/>
                          <w:szCs w:val="20"/>
                        </w:rPr>
                      </w:pPr>
                      <w:r w:rsidRPr="0003577E">
                        <w:rPr>
                          <w:rFonts w:ascii="Century Gothic" w:hAnsi="Century Gothic" w:cs="Calibri"/>
                          <w:b/>
                          <w:bCs/>
                          <w:szCs w:val="20"/>
                        </w:rPr>
                        <w:t>Portfolio</w:t>
                      </w:r>
                    </w:p>
                    <w:p w14:paraId="51C327F7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46E121F8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45E10EDF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66044A70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4DA8AB30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5ABC3DFB" w14:textId="77777777" w:rsidR="00B05B2D" w:rsidRDefault="00B05B2D" w:rsidP="00B05B2D">
                      <w:pPr>
                        <w:spacing w:after="100" w:afterAutospacing="1"/>
                      </w:pPr>
                      <w:r>
                        <w:t xml:space="preserve"> </w:t>
                      </w:r>
                    </w:p>
                    <w:p w14:paraId="02A2B575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3717F2DD" w14:textId="77777777" w:rsidR="00B05B2D" w:rsidRDefault="00B05B2D" w:rsidP="00B05B2D"/>
                    <w:p w14:paraId="2CCCEC51" w14:textId="77777777" w:rsidR="00B05B2D" w:rsidRDefault="00B05B2D" w:rsidP="00B05B2D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Pr="0038331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5C9EC8" wp14:editId="77111DE9">
                <wp:simplePos x="0" y="0"/>
                <wp:positionH relativeFrom="column">
                  <wp:posOffset>306705</wp:posOffset>
                </wp:positionH>
                <wp:positionV relativeFrom="paragraph">
                  <wp:posOffset>44450</wp:posOffset>
                </wp:positionV>
                <wp:extent cx="1864360" cy="264160"/>
                <wp:effectExtent l="0" t="0" r="0" b="254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802B3" w14:textId="1C2C88C9" w:rsidR="0038331F" w:rsidRPr="004D389B" w:rsidRDefault="00A57600" w:rsidP="0038331F">
                            <w:pP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07</w:t>
                            </w:r>
                            <w:r w:rsidR="0038331F"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68</w:t>
                            </w:r>
                            <w:r w:rsidR="0038331F"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45</w:t>
                            </w:r>
                            <w:r w:rsidR="0038331F"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67</w:t>
                            </w:r>
                            <w:r w:rsidR="0038331F"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</w:rPr>
                              <w:t>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C9EC8" id="Zone de texte 11" o:spid="_x0000_s1034" type="#_x0000_t202" style="position:absolute;margin-left:24.15pt;margin-top:3.5pt;width:146.8pt;height:20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" filled="f" stroked="f" strokeweight=".5pt">
                <v:textbox>
                  <w:txbxContent>
                    <w:p w14:paraId="1AF802B3" w14:textId="1C2C88C9" w:rsidR="0038331F" w:rsidRPr="004D389B" w:rsidRDefault="00A57600" w:rsidP="0038331F">
                      <w:pPr>
                        <w:rPr>
                          <w:rFonts w:ascii="Century Gothic" w:hAnsi="Century Gothic" w:cs="Times New Roman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07</w:t>
                      </w:r>
                      <w:r w:rsidR="0038331F">
                        <w:rPr>
                          <w:rFonts w:ascii="Century Gothic" w:hAnsi="Century Gothic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68</w:t>
                      </w:r>
                      <w:r w:rsidR="0038331F">
                        <w:rPr>
                          <w:rFonts w:ascii="Century Gothic" w:hAnsi="Century Gothic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45</w:t>
                      </w:r>
                      <w:r w:rsidR="0038331F">
                        <w:rPr>
                          <w:rFonts w:ascii="Century Gothic" w:hAnsi="Century Gothic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67</w:t>
                      </w:r>
                      <w:r w:rsidR="0038331F">
                        <w:rPr>
                          <w:rFonts w:ascii="Century Gothic" w:hAnsi="Century Gothic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b/>
                          <w:bCs/>
                        </w:rPr>
                        <w:t>92</w:t>
                      </w:r>
                    </w:p>
                  </w:txbxContent>
                </v:textbox>
              </v:shape>
            </w:pict>
          </mc:Fallback>
        </mc:AlternateContent>
      </w:r>
    </w:p>
    <w:p w14:paraId="17573446" w14:textId="5AD91C61" w:rsidR="001D75A1" w:rsidRDefault="00A32239" w:rsidP="006876C8">
      <w:pPr>
        <w:ind w:right="-161"/>
        <w:rPr>
          <w:rFonts w:ascii="Century Gothic" w:hAnsi="Century Gothic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E28F8" wp14:editId="1E5939B0">
                <wp:simplePos x="0" y="0"/>
                <wp:positionH relativeFrom="column">
                  <wp:posOffset>2980690</wp:posOffset>
                </wp:positionH>
                <wp:positionV relativeFrom="paragraph">
                  <wp:posOffset>73660</wp:posOffset>
                </wp:positionV>
                <wp:extent cx="2047875" cy="2667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F8AAF" w14:textId="4E6D4961" w:rsidR="00794945" w:rsidRPr="00486F53" w:rsidRDefault="00794945" w:rsidP="00794945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486F53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Permis B</w:t>
                            </w: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 xml:space="preserve"> </w:t>
                            </w:r>
                            <w:r w:rsidR="00FC6E0C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(</w:t>
                            </w:r>
                            <w:r w:rsidR="000E0BA2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en cours</w:t>
                            </w:r>
                            <w:r w:rsidR="00FC6E0C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28F8" id="Zone de texte 14" o:spid="_x0000_s1035" type="#_x0000_t202" style="position:absolute;margin-left:234.7pt;margin-top:5.8pt;width:161.25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" filled="f" stroked="f" strokeweight=".5pt">
                <v:textbox>
                  <w:txbxContent>
                    <w:p w14:paraId="385F8AAF" w14:textId="4E6D4961" w:rsidR="00794945" w:rsidRPr="00486F53" w:rsidRDefault="00794945" w:rsidP="00794945">
                      <w:pPr>
                        <w:rPr>
                          <w:rFonts w:ascii="Century Gothic" w:hAnsi="Century Gothic" w:cs="Calibri"/>
                          <w:b/>
                          <w:bCs/>
                          <w:sz w:val="22"/>
                          <w:szCs w:val="28"/>
                        </w:rPr>
                      </w:pPr>
                      <w:r w:rsidRPr="00486F53">
                        <w:rPr>
                          <w:rFonts w:ascii="Century Gothic" w:hAnsi="Century Gothic" w:cs="Calibri"/>
                          <w:b/>
                          <w:bCs/>
                        </w:rPr>
                        <w:t>Permis B</w:t>
                      </w: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 xml:space="preserve"> </w:t>
                      </w:r>
                      <w:r w:rsidR="00FC6E0C">
                        <w:rPr>
                          <w:rFonts w:ascii="Century Gothic" w:hAnsi="Century Gothic" w:cs="Calibri"/>
                          <w:b/>
                          <w:bCs/>
                        </w:rPr>
                        <w:t>(</w:t>
                      </w:r>
                      <w:r w:rsidR="000E0BA2">
                        <w:rPr>
                          <w:rFonts w:ascii="Century Gothic" w:hAnsi="Century Gothic" w:cs="Calibri"/>
                          <w:b/>
                          <w:bCs/>
                        </w:rPr>
                        <w:t>en cours</w:t>
                      </w:r>
                      <w:r w:rsidR="00FC6E0C">
                        <w:rPr>
                          <w:rFonts w:ascii="Century Gothic" w:hAnsi="Century Gothic" w:cs="Calibri"/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3115">
        <w:rPr>
          <w:noProof/>
        </w:rPr>
        <w:drawing>
          <wp:anchor distT="0" distB="0" distL="114300" distR="114300" simplePos="0" relativeHeight="251750400" behindDoc="0" locked="0" layoutInCell="1" allowOverlap="1" wp14:anchorId="0885BE0A" wp14:editId="3DC4585E">
            <wp:simplePos x="0" y="0"/>
            <wp:positionH relativeFrom="column">
              <wp:posOffset>2639695</wp:posOffset>
            </wp:positionH>
            <wp:positionV relativeFrom="paragraph">
              <wp:posOffset>12700</wp:posOffset>
            </wp:positionV>
            <wp:extent cx="381000" cy="381000"/>
            <wp:effectExtent l="0" t="0" r="0" b="0"/>
            <wp:wrapNone/>
            <wp:docPr id="9" name="Graphique 9" descr="Voitur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raphique 255" descr="Voiture avec un remplissage uni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B2D">
        <w:rPr>
          <w:rFonts w:ascii="Century Gothic" w:hAnsi="Century Gothic" w:cs="Calibri"/>
          <w:b/>
          <w:bCs/>
          <w:noProof/>
          <w:sz w:val="24"/>
          <w:szCs w:val="32"/>
        </w:rPr>
        <w:drawing>
          <wp:anchor distT="0" distB="0" distL="114300" distR="114300" simplePos="0" relativeHeight="251756544" behindDoc="0" locked="0" layoutInCell="1" allowOverlap="1" wp14:anchorId="5F72A2DC" wp14:editId="56229512">
            <wp:simplePos x="0" y="0"/>
            <wp:positionH relativeFrom="column">
              <wp:posOffset>5654040</wp:posOffset>
            </wp:positionH>
            <wp:positionV relativeFrom="paragraph">
              <wp:posOffset>157480</wp:posOffset>
            </wp:positionV>
            <wp:extent cx="297966" cy="293370"/>
            <wp:effectExtent l="0" t="0" r="6985" b="0"/>
            <wp:wrapNone/>
            <wp:docPr id="258" name="Image 258" descr="Une image contenant texte, matér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 descr="Une image contenant texte, matériel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4889" b="96000" l="7556" r="91556">
                                  <a14:foregroundMark x1="44415" y1="84239" x2="78222" y2="81333"/>
                                  <a14:foregroundMark x1="7556" y1="45333" x2="7556" y2="45333"/>
                                  <a14:foregroundMark x1="8889" y1="44000" x2="18222" y2="20444"/>
                                  <a14:foregroundMark x1="44444" y1="18667" x2="52000" y2="11111"/>
                                  <a14:foregroundMark x1="37573" y1="68890" x2="48000" y2="17333"/>
                                  <a14:foregroundMark x1="39111" y1="10667" x2="56444" y2="10667"/>
                                  <a14:foregroundMark x1="49778" y1="5333" x2="80000" y2="21778"/>
                                  <a14:foregroundMark x1="86222" y1="24000" x2="89778" y2="72444"/>
                                  <a14:foregroundMark x1="88444" y1="61778" x2="71556" y2="85778"/>
                                  <a14:foregroundMark x1="90667" y1="69333" x2="91556" y2="33778"/>
                                  <a14:foregroundMark x1="11864" y1="61017" x2="38983" y2="83051"/>
                                  <a14:foregroundMark x1="11864" y1="69492" x2="37288" y2="86441"/>
                                  <a14:backgroundMark x1="1695" y1="15254" x2="13559" y2="5085"/>
                                  <a14:backgroundMark x1="27119" y1="98305" x2="37288" y2="96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6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3CF36" w14:textId="09E64C30" w:rsidR="0003577E" w:rsidRDefault="00A32239" w:rsidP="006876C8">
      <w:pPr>
        <w:ind w:right="-161"/>
        <w:rPr>
          <w:rFonts w:ascii="Century Gothic" w:hAnsi="Century Gothic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18C5C9" wp14:editId="09F8209A">
                <wp:simplePos x="0" y="0"/>
                <wp:positionH relativeFrom="column">
                  <wp:posOffset>5896610</wp:posOffset>
                </wp:positionH>
                <wp:positionV relativeFrom="paragraph">
                  <wp:posOffset>27305</wp:posOffset>
                </wp:positionV>
                <wp:extent cx="1278255" cy="290830"/>
                <wp:effectExtent l="0" t="0" r="0" b="0"/>
                <wp:wrapNone/>
                <wp:docPr id="266" name="Zone de text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25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67724" w14:textId="0D58A29E" w:rsidR="00B05B2D" w:rsidRPr="0003577E" w:rsidRDefault="00000000" w:rsidP="00B05B2D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Cs w:val="20"/>
                              </w:rPr>
                            </w:pPr>
                            <w:hyperlink r:id="rId37" w:history="1">
                              <w:r w:rsidR="00B05B2D" w:rsidRPr="00A728E1">
                                <w:rPr>
                                  <w:rStyle w:val="Lienhypertexte"/>
                                  <w:rFonts w:ascii="Century Gothic" w:hAnsi="Century Gothic" w:cs="Calibri"/>
                                  <w:b/>
                                  <w:bCs/>
                                  <w:szCs w:val="20"/>
                                </w:rPr>
                                <w:t>GitHub</w:t>
                              </w:r>
                            </w:hyperlink>
                          </w:p>
                          <w:p w14:paraId="58E592B8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7A3A733C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2F63AF32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1E44E84F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5490DBB1" w14:textId="77777777" w:rsidR="00B05B2D" w:rsidRDefault="00B05B2D" w:rsidP="00B05B2D">
                            <w:pPr>
                              <w:spacing w:after="100" w:afterAutospacing="1"/>
                            </w:pPr>
                            <w:r>
                              <w:t xml:space="preserve"> </w:t>
                            </w:r>
                          </w:p>
                          <w:p w14:paraId="5448E998" w14:textId="77777777" w:rsidR="00B05B2D" w:rsidRDefault="00B05B2D" w:rsidP="00B05B2D">
                            <w:pPr>
                              <w:spacing w:after="100" w:afterAutospacing="1"/>
                            </w:pPr>
                          </w:p>
                          <w:p w14:paraId="0C365353" w14:textId="77777777" w:rsidR="00B05B2D" w:rsidRDefault="00B05B2D" w:rsidP="00B05B2D"/>
                          <w:p w14:paraId="1B27483C" w14:textId="77777777" w:rsidR="00B05B2D" w:rsidRDefault="00B05B2D" w:rsidP="00B05B2D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8C5C9" id="Zone de texte 266" o:spid="_x0000_s1036" type="#_x0000_t202" style="position:absolute;margin-left:464.3pt;margin-top:2.15pt;width:100.65pt;height:22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" filled="f" stroked="f" strokeweight=".5pt">
                <v:textbox>
                  <w:txbxContent>
                    <w:p w14:paraId="60167724" w14:textId="0D58A29E" w:rsidR="00B05B2D" w:rsidRPr="0003577E" w:rsidRDefault="00000000" w:rsidP="00B05B2D">
                      <w:pPr>
                        <w:rPr>
                          <w:rFonts w:ascii="Century Gothic" w:hAnsi="Century Gothic"/>
                          <w:b/>
                          <w:bCs/>
                          <w:szCs w:val="20"/>
                        </w:rPr>
                      </w:pPr>
                      <w:hyperlink r:id="rId38" w:history="1">
                        <w:r w:rsidR="00B05B2D" w:rsidRPr="00A728E1">
                          <w:rPr>
                            <w:rStyle w:val="Lienhypertexte"/>
                            <w:rFonts w:ascii="Century Gothic" w:hAnsi="Century Gothic" w:cs="Calibri"/>
                            <w:b/>
                            <w:bCs/>
                            <w:szCs w:val="20"/>
                          </w:rPr>
                          <w:t>GitHub</w:t>
                        </w:r>
                      </w:hyperlink>
                    </w:p>
                    <w:p w14:paraId="58E592B8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7A3A733C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2F63AF32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1E44E84F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5490DBB1" w14:textId="77777777" w:rsidR="00B05B2D" w:rsidRDefault="00B05B2D" w:rsidP="00B05B2D">
                      <w:pPr>
                        <w:spacing w:after="100" w:afterAutospacing="1"/>
                      </w:pPr>
                      <w:r>
                        <w:t xml:space="preserve"> </w:t>
                      </w:r>
                    </w:p>
                    <w:p w14:paraId="5448E998" w14:textId="77777777" w:rsidR="00B05B2D" w:rsidRDefault="00B05B2D" w:rsidP="00B05B2D">
                      <w:pPr>
                        <w:spacing w:after="100" w:afterAutospacing="1"/>
                      </w:pPr>
                    </w:p>
                    <w:p w14:paraId="0C365353" w14:textId="77777777" w:rsidR="00B05B2D" w:rsidRDefault="00B05B2D" w:rsidP="00B05B2D"/>
                    <w:p w14:paraId="1B27483C" w14:textId="77777777" w:rsidR="00B05B2D" w:rsidRDefault="00B05B2D" w:rsidP="00B05B2D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38331F" w:rsidRPr="003833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F02988" wp14:editId="393DBA1B">
                <wp:simplePos x="0" y="0"/>
                <wp:positionH relativeFrom="column">
                  <wp:posOffset>307076</wp:posOffset>
                </wp:positionH>
                <wp:positionV relativeFrom="paragraph">
                  <wp:posOffset>40005</wp:posOffset>
                </wp:positionV>
                <wp:extent cx="2343150" cy="245745"/>
                <wp:effectExtent l="0" t="0" r="0" b="19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C5ACE" w14:textId="6E6404E9" w:rsidR="0038331F" w:rsidRPr="00245FC2" w:rsidRDefault="00A57600" w:rsidP="0038331F">
                            <w:pP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r</w:t>
                            </w:r>
                            <w:r w:rsidR="003715A9">
                              <w:rPr>
                                <w:rFonts w:ascii="Century Gothic" w:hAnsi="Century Gothic" w:cs="Calibri"/>
                                <w:b/>
                                <w:bCs/>
                              </w:rPr>
                              <w:t>omain.fretet@gmail.com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02988" id="Zone de texte 12" o:spid="_x0000_s1037" type="#_x0000_t202" style="position:absolute;margin-left:24.2pt;margin-top:3.15pt;width:184.5pt;height:19.3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" filled="f" stroked="f" strokeweight=".5pt">
                <v:textbox>
                  <w:txbxContent>
                    <w:p w14:paraId="378C5ACE" w14:textId="6E6404E9" w:rsidR="0038331F" w:rsidRPr="00245FC2" w:rsidRDefault="00A57600" w:rsidP="0038331F">
                      <w:pPr>
                        <w:rPr>
                          <w:rFonts w:ascii="Century Gothic" w:hAnsi="Century Gothic" w:cs="Calibri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bCs/>
                        </w:rPr>
                        <w:t>r</w:t>
                      </w:r>
                      <w:r w:rsidR="003715A9">
                        <w:rPr>
                          <w:rFonts w:ascii="Century Gothic" w:hAnsi="Century Gothic" w:cs="Calibri"/>
                          <w:b/>
                          <w:bCs/>
                        </w:rPr>
                        <w:t>omain.fretet@gmail.com</w:t>
                      </w:r>
                    </w:p>
                  </w:txbxContent>
                </v:textbox>
              </v:shape>
            </w:pict>
          </mc:Fallback>
        </mc:AlternateContent>
      </w:r>
    </w:p>
    <w:p w14:paraId="0FEDC89F" w14:textId="5BCC3CFF" w:rsidR="0003577E" w:rsidRPr="000D777A" w:rsidRDefault="00693839" w:rsidP="006876C8">
      <w:pPr>
        <w:ind w:right="-161"/>
        <w:rPr>
          <w:rFonts w:ascii="Century Gothic" w:hAnsi="Century Gothic" w:cs="Calibri"/>
        </w:rPr>
      </w:pPr>
      <w:r>
        <w:rPr>
          <w:rFonts w:ascii="Century Gothic" w:hAnsi="Century Gothic" w:cs="Calibri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60BA1F6" wp14:editId="30CA04F5">
                <wp:simplePos x="0" y="0"/>
                <wp:positionH relativeFrom="column">
                  <wp:posOffset>-106680</wp:posOffset>
                </wp:positionH>
                <wp:positionV relativeFrom="paragraph">
                  <wp:posOffset>153406</wp:posOffset>
                </wp:positionV>
                <wp:extent cx="4399279" cy="2345064"/>
                <wp:effectExtent l="0" t="0" r="0" b="0"/>
                <wp:wrapNone/>
                <wp:docPr id="1165" name="Groupe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279" cy="2345064"/>
                          <a:chOff x="-1" y="0"/>
                          <a:chExt cx="4399279" cy="2345064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74531" y="0"/>
                            <a:ext cx="3097700" cy="371475"/>
                            <a:chOff x="-20472" y="0"/>
                            <a:chExt cx="3097700" cy="371475"/>
                          </a:xfrm>
                        </wpg:grpSpPr>
                        <pic:pic xmlns:pic="http://schemas.openxmlformats.org/drawingml/2006/picture">
                          <pic:nvPicPr>
                            <pic:cNvPr id="1" name="Graphique 1" descr="Toque d'étudiant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0472" y="0"/>
                              <a:ext cx="371475" cy="3714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458" y="57150"/>
                              <a:ext cx="273177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9266EC" w14:textId="652BD48C" w:rsidR="005E719C" w:rsidRDefault="005E719C"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FORMATIONS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44180"/>
                            <a:ext cx="4399279" cy="2000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78F96" w14:textId="632AAA2F" w:rsidR="000D777A" w:rsidRPr="00F22C60" w:rsidRDefault="00F22C6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22C6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Bachelor</w:t>
                              </w:r>
                              <w:proofErr w:type="spellEnd"/>
                              <w:r w:rsidRPr="00F22C6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Développeur Full Stack en alternanc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e</w:t>
                              </w:r>
                            </w:p>
                            <w:p w14:paraId="377C636E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ind w:left="2124" w:hanging="2124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bookmarkStart w:id="0" w:name="_Hlk5359381"/>
                              <w:r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ENSITECH, </w:t>
                              </w:r>
                              <w:bookmarkEnd w:id="0"/>
                              <w:r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Montigny-le Bretonneux (78) </w:t>
                              </w:r>
                            </w:p>
                            <w:p w14:paraId="55A6B13A" w14:textId="16C6C6CD" w:rsidR="00DE1575" w:rsidRDefault="00A57600" w:rsidP="00DE1575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2023</w:t>
                              </w:r>
                              <w:r w:rsidR="00DE1575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2024</w:t>
                              </w:r>
                            </w:p>
                            <w:p w14:paraId="11A82C5B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0"/>
                                  <w:szCs w:val="20"/>
                                </w:rPr>
                              </w:pPr>
                            </w:p>
                            <w:p w14:paraId="7BBA5813" w14:textId="063C4850" w:rsidR="000D777A" w:rsidRPr="008947D0" w:rsidRDefault="00A5760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BTS Services Informatiques aux Organisations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(SLAM)</w:t>
                              </w:r>
                            </w:p>
                            <w:p w14:paraId="36D1D9DF" w14:textId="5F78E1C7" w:rsidR="000D777A" w:rsidRPr="008947D0" w:rsidRDefault="00175247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Lycée parc de </w:t>
                              </w:r>
                              <w:proofErr w:type="spellStart"/>
                              <w:r w:rsidR="00FA18A2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V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ilgénis</w:t>
                              </w:r>
                              <w:proofErr w:type="spellEnd"/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Massy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91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2BA01B5A" w14:textId="59037647" w:rsidR="000D777A" w:rsidRPr="008947D0" w:rsidRDefault="00175247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2021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2023</w:t>
                              </w:r>
                            </w:p>
                            <w:p w14:paraId="38460F48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0"/>
                                  <w:szCs w:val="20"/>
                                </w:rPr>
                              </w:pPr>
                            </w:p>
                            <w:p w14:paraId="72C510D9" w14:textId="0DBFDCAB" w:rsidR="000D777A" w:rsidRPr="008947D0" w:rsidRDefault="0070633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DUT Réseau &amp; </w:t>
                              </w:r>
                              <w:proofErr w:type="spellStart"/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Télécommuniation</w:t>
                              </w:r>
                              <w:proofErr w:type="spellEnd"/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en alternance</w:t>
                              </w:r>
                            </w:p>
                            <w:p w14:paraId="0D2450EB" w14:textId="63620089" w:rsidR="000D777A" w:rsidRPr="008947D0" w:rsidRDefault="0070633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IUT de </w:t>
                              </w:r>
                              <w:r w:rsidR="00FA18A2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V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élizy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Vélizy</w:t>
                              </w:r>
                              <w:r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78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0A7BEBCF" w14:textId="13014BED" w:rsidR="000D777A" w:rsidRPr="00414480" w:rsidRDefault="00706330" w:rsidP="00414480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2020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0BA1F6" id="Groupe 1165" o:spid="_x0000_s1038" style="position:absolute;margin-left:-8.4pt;margin-top:12.1pt;width:346.4pt;height:184.65pt;z-index:251721728;mso-width-relative:margin" coordorigin="" coordsize="43992,2345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">
                <v:group id="Groupe 6" o:spid="_x0000_s1039" style="position:absolute;left:745;width:30977;height:3714" coordorigin="-204" coordsize="30977,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Graphique 1" o:spid="_x0000_s1040" type="#_x0000_t75" alt="Toque d'étudiant avec un remplissage uni" style="position:absolute;left:-204;width:3714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">
                    <v:imagedata r:id="rId41" o:title="Toque d'étudiant avec un remplissage uni"/>
                  </v:shape>
                  <v:shape id="Zone de texte 2" o:spid="_x0000_s1041" type="#_x0000_t202" style="position:absolute;left:3454;top:571;width:2731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" filled="f" stroked="f" strokeweight="1pt">
                    <v:textbox>
                      <w:txbxContent>
                        <w:p w14:paraId="789266EC" w14:textId="652BD48C" w:rsidR="005E719C" w:rsidRDefault="005E719C"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FORMATIONS</w:t>
                          </w:r>
                        </w:p>
                      </w:txbxContent>
                    </v:textbox>
                  </v:shape>
                </v:group>
                <v:shape id="Zone de texte 2" o:spid="_x0000_s1042" type="#_x0000_t202" style="position:absolute;top:3441;width:43992;height:20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7DE78F96" w14:textId="632AAA2F" w:rsidR="000D777A" w:rsidRPr="00F22C60" w:rsidRDefault="00F22C6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</w:pPr>
                        <w:proofErr w:type="spellStart"/>
                        <w:r w:rsidRPr="00F22C6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Bachelor</w:t>
                        </w:r>
                        <w:proofErr w:type="spellEnd"/>
                        <w:r w:rsidRPr="00F22C6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Développeur Full Stack en alternanc</w:t>
                        </w: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e</w:t>
                        </w:r>
                      </w:p>
                      <w:p w14:paraId="377C636E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ind w:left="2124" w:hanging="2124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bookmarkStart w:id="1" w:name="_Hlk5359381"/>
                        <w:r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ENSITECH, </w:t>
                        </w:r>
                        <w:bookmarkEnd w:id="1"/>
                        <w:r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Montigny-le Bretonneux (78) </w:t>
                        </w:r>
                      </w:p>
                      <w:p w14:paraId="55A6B13A" w14:textId="16C6C6CD" w:rsidR="00DE1575" w:rsidRDefault="00A57600" w:rsidP="00DE1575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2023</w:t>
                        </w:r>
                        <w:r w:rsidR="00DE1575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2024</w:t>
                        </w:r>
                      </w:p>
                      <w:p w14:paraId="11A82C5B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0"/>
                            <w:szCs w:val="20"/>
                          </w:rPr>
                        </w:pPr>
                      </w:p>
                      <w:p w14:paraId="7BBA5813" w14:textId="063C4850" w:rsidR="000D777A" w:rsidRPr="008947D0" w:rsidRDefault="00A5760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color w:val="2F5496" w:themeColor="accent1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BTS Services Informatiques aux Organisations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(SLAM)</w:t>
                        </w:r>
                      </w:p>
                      <w:p w14:paraId="36D1D9DF" w14:textId="5F78E1C7" w:rsidR="000D777A" w:rsidRPr="008947D0" w:rsidRDefault="00175247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Lycée parc de </w:t>
                        </w:r>
                        <w:proofErr w:type="spellStart"/>
                        <w:r w:rsidR="00FA18A2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ilgénis</w:t>
                        </w:r>
                        <w:proofErr w:type="spellEnd"/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Massy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91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)</w:t>
                        </w:r>
                      </w:p>
                      <w:p w14:paraId="2BA01B5A" w14:textId="59037647" w:rsidR="000D777A" w:rsidRPr="008947D0" w:rsidRDefault="00175247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2021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2023</w:t>
                        </w:r>
                      </w:p>
                      <w:p w14:paraId="38460F48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0"/>
                            <w:szCs w:val="20"/>
                          </w:rPr>
                        </w:pPr>
                      </w:p>
                      <w:p w14:paraId="72C510D9" w14:textId="0DBFDCAB" w:rsidR="000D777A" w:rsidRPr="008947D0" w:rsidRDefault="0070633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DUT Réseau &amp; </w:t>
                        </w:r>
                        <w:proofErr w:type="spellStart"/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>Télécommuniation</w:t>
                        </w:r>
                        <w:proofErr w:type="spellEnd"/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en alternance</w:t>
                        </w:r>
                      </w:p>
                      <w:p w14:paraId="0D2450EB" w14:textId="63620089" w:rsidR="000D777A" w:rsidRPr="008947D0" w:rsidRDefault="0070633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IUT de </w:t>
                        </w:r>
                        <w:r w:rsidR="00FA18A2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élizy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Vélizy</w:t>
                        </w:r>
                        <w:r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78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)</w:t>
                        </w:r>
                      </w:p>
                      <w:p w14:paraId="0A7BEBCF" w14:textId="13014BED" w:rsidR="000D777A" w:rsidRPr="00414480" w:rsidRDefault="00706330" w:rsidP="00414480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2020</w:t>
                        </w:r>
                        <w:r w:rsidR="000D777A" w:rsidRPr="008947D0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BDFC70" w14:textId="652B5672" w:rsidR="005E719C" w:rsidRPr="000D777A" w:rsidRDefault="00A32239" w:rsidP="00DF1CB4">
      <w:pPr>
        <w:rPr>
          <w:rFonts w:ascii="Century Gothic" w:hAnsi="Century Gothic" w:cs="Calibri"/>
          <w:b/>
          <w:bCs/>
          <w:sz w:val="24"/>
          <w:szCs w:val="32"/>
        </w:rPr>
      </w:pPr>
      <w:r w:rsidRPr="000D777A">
        <w:rPr>
          <w:rFonts w:ascii="Century Gothic" w:hAnsi="Century Gothic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8429160" wp14:editId="7FB93B5F">
                <wp:simplePos x="0" y="0"/>
                <wp:positionH relativeFrom="margin">
                  <wp:posOffset>4311015</wp:posOffset>
                </wp:positionH>
                <wp:positionV relativeFrom="paragraph">
                  <wp:posOffset>178435</wp:posOffset>
                </wp:positionV>
                <wp:extent cx="2501900" cy="7048500"/>
                <wp:effectExtent l="114300" t="171450" r="107950" b="17145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7048500"/>
                          <a:chOff x="750839" y="1004868"/>
                          <a:chExt cx="2502577" cy="7194354"/>
                        </a:xfrm>
                      </wpg:grpSpPr>
                      <wps:wsp>
                        <wps:cNvPr id="7" name="Zone de texte 7"/>
                        <wps:cNvSpPr txBox="1"/>
                        <wps:spPr>
                          <a:xfrm>
                            <a:off x="750839" y="1004868"/>
                            <a:ext cx="2502577" cy="71943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E6B245D" w14:textId="4681C18E" w:rsidR="00B67A2A" w:rsidRPr="001D75A1" w:rsidRDefault="00B67A2A" w:rsidP="00B86E73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2CD543FF" w14:textId="3365C99D" w:rsidR="00B67A2A" w:rsidRPr="001D75A1" w:rsidRDefault="00AD7DE8" w:rsidP="004704B8">
                              <w:pPr>
                                <w:jc w:val="center"/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  <w:t>C</w:t>
                              </w:r>
                              <w:r w:rsidR="00B67A2A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 w:val="28"/>
                                  <w:szCs w:val="36"/>
                                </w:rPr>
                                <w:t>OMPETENCES</w:t>
                              </w:r>
                            </w:p>
                            <w:p w14:paraId="62F45E14" w14:textId="77777777" w:rsidR="004704B8" w:rsidRPr="001D75A1" w:rsidRDefault="004704B8" w:rsidP="00B86E73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  <w:p w14:paraId="3E343E4F" w14:textId="6B6DCE4D" w:rsidR="00584B3F" w:rsidRPr="001D75A1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Développement Desktop/Mobile</w:t>
                              </w:r>
                            </w:p>
                            <w:p w14:paraId="32711796" w14:textId="45CF5A1B" w:rsidR="00B84305" w:rsidRPr="001D75A1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C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B86E73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61FE5078" w14:textId="5AB57194" w:rsidR="00A15FAA" w:rsidRPr="001D75A1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C++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25CB42D1" w14:textId="435F54A3" w:rsidR="008E6297" w:rsidRPr="001D75A1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Java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9C005F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7E6DB579" w14:textId="4DB2D34D" w:rsidR="008E6297" w:rsidRPr="001D75A1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Ioni</w:t>
                              </w:r>
                              <w:r w:rsidR="00F515B6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 xml:space="preserve"> &amp; Cordova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1BE9ABA8" w14:textId="71F70D42" w:rsidR="008E6297" w:rsidRPr="00F22C60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Python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4704B8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A5760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14F2D11F" w14:textId="02A180FD" w:rsidR="00407B49" w:rsidRPr="00F22C60" w:rsidRDefault="00CF71DE" w:rsidP="00CF71DE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Langage R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4704B8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AD7DE8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442F65F2" w14:textId="77777777" w:rsidR="008E6297" w:rsidRPr="00F22C60" w:rsidRDefault="008E6297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028E0A01" w14:textId="73714B0D" w:rsidR="007109B5" w:rsidRPr="00F22C60" w:rsidRDefault="00CF71DE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Développement web</w:t>
                              </w:r>
                            </w:p>
                            <w:p w14:paraId="2815BB6B" w14:textId="078B387E" w:rsidR="00D54FFA" w:rsidRPr="00F22C60" w:rsidRDefault="00CF71DE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HTML5/CSS3</w:t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AD7DE8"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■■■</w:t>
                              </w:r>
                            </w:p>
                            <w:p w14:paraId="0520A844" w14:textId="3411F9B2" w:rsidR="00CF71DE" w:rsidRPr="00F22C60" w:rsidRDefault="00CF71DE" w:rsidP="00CF71DE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PHP (5,6,7,8)</w:t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Pr="00F22C60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50E3F000" w14:textId="3E6D33DA" w:rsidR="00CF71DE" w:rsidRPr="00F3631D" w:rsidRDefault="00CF71DE" w:rsidP="00CF71DE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JAVASCRIPT</w:t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  <w:r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22C00E88" w14:textId="77777777" w:rsidR="008E6297" w:rsidRPr="00F3631D" w:rsidRDefault="008E6297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758431FD" w14:textId="36A5EADE" w:rsidR="007109B5" w:rsidRPr="00F3631D" w:rsidRDefault="00F3631D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Méthode et Conception</w:t>
                              </w:r>
                            </w:p>
                            <w:p w14:paraId="743008B7" w14:textId="42908FCD" w:rsidR="007109B5" w:rsidRPr="00F3631D" w:rsidRDefault="00F3631D" w:rsidP="004704B8">
                              <w:pPr>
                                <w:tabs>
                                  <w:tab w:val="left" w:pos="2127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POO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6688763B" w14:textId="58D3740D" w:rsidR="00B771E0" w:rsidRPr="00F3631D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UML</w:t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F3631D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931E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F3631D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49AB71DD" w14:textId="7A86E89F" w:rsidR="00B771E0" w:rsidRPr="001D75A1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MERISE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="005B673F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</w:p>
                            <w:p w14:paraId="265CD8E4" w14:textId="52F95926" w:rsidR="00B771E0" w:rsidRPr="001D75A1" w:rsidRDefault="00B771E0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1ADD1929" w14:textId="2E3AE5F5" w:rsidR="00F55D62" w:rsidRPr="001D75A1" w:rsidRDefault="00F3631D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Base de données</w:t>
                              </w:r>
                            </w:p>
                            <w:p w14:paraId="32DDD3C7" w14:textId="3B40357B" w:rsidR="00B771E0" w:rsidRPr="005575B2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MySQL</w:t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■■■</w:t>
                              </w:r>
                            </w:p>
                            <w:p w14:paraId="2440FC79" w14:textId="68D73B70" w:rsidR="00F55D62" w:rsidRPr="005575B2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SQL Server</w:t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28AAC95A" w14:textId="3972F6E3" w:rsidR="00F3631D" w:rsidRPr="005575B2" w:rsidRDefault="00F3631D" w:rsidP="00F3631D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Ms Access</w:t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3AFB5C82" w14:textId="2DB6920F" w:rsidR="00F3631D" w:rsidRPr="005575B2" w:rsidRDefault="00F3631D" w:rsidP="00F3631D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Oracle</w:t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6D651252" w14:textId="1DDCA543" w:rsidR="00F3631D" w:rsidRPr="005575B2" w:rsidRDefault="00F3631D" w:rsidP="00F3631D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Mongo DB</w:t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172BE794" w14:textId="77777777" w:rsidR="00F55D62" w:rsidRPr="005575B2" w:rsidRDefault="00F55D62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</w:p>
                            <w:p w14:paraId="11569518" w14:textId="0513E2FF" w:rsidR="00D54FFA" w:rsidRPr="005575B2" w:rsidRDefault="00D54FFA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Systèmes d’exploitation</w:t>
                              </w:r>
                            </w:p>
                            <w:p w14:paraId="11FC969C" w14:textId="6500FA85" w:rsidR="00D54FFA" w:rsidRPr="005575B2" w:rsidRDefault="00F55D62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 xml:space="preserve">Windows </w:t>
                              </w:r>
                              <w:r w:rsidR="00F3631D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>2008,2012…</w:t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5575B2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="008E6297" w:rsidRPr="005575B2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366D6702" w14:textId="022787F0" w:rsidR="00F55D62" w:rsidRPr="001D75A1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>Linux</w:t>
                              </w:r>
                              <w:r w:rsidR="00F70797" w:rsidRPr="001D75A1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eastAsia="MS Gothic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6D0143D2" w14:textId="77777777" w:rsidR="008841A5" w:rsidRPr="001D75A1" w:rsidRDefault="008841A5" w:rsidP="008841A5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</w:p>
                            <w:p w14:paraId="66F12E16" w14:textId="02D8B7A3" w:rsidR="00132076" w:rsidRPr="001D75A1" w:rsidRDefault="00A24AE5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Gestion de projet</w:t>
                              </w:r>
                            </w:p>
                            <w:p w14:paraId="6FD31705" w14:textId="2817E3EF" w:rsidR="00A24AE5" w:rsidRPr="001D75A1" w:rsidRDefault="00F3631D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Slack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30CC42B4" w14:textId="5EE3D270" w:rsidR="00A24AE5" w:rsidRPr="001D75A1" w:rsidRDefault="00A24AE5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Scrum/Agile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8E6297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■□□□</w:t>
                              </w:r>
                            </w:p>
                            <w:p w14:paraId="5135E68A" w14:textId="4196ACE6" w:rsidR="002125FA" w:rsidRPr="001D75A1" w:rsidRDefault="00F70797" w:rsidP="00F3631D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</w:p>
                            <w:p w14:paraId="05DC5342" w14:textId="77777777" w:rsidR="002125FA" w:rsidRPr="001D75A1" w:rsidRDefault="002125FA" w:rsidP="004704B8">
                              <w:pPr>
                                <w:ind w:left="142"/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  <w:t>Langues</w:t>
                              </w:r>
                            </w:p>
                            <w:p w14:paraId="7072AFD7" w14:textId="7D7C35CA" w:rsidR="002125FA" w:rsidRPr="001D75A1" w:rsidRDefault="002125FA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Symbol" w:hAnsi="Segoe UI Symbol" w:cs="Segoe UI Symbol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Anglais</w:t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F70797"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ab/>
                              </w:r>
                              <w:r w:rsidR="004704B8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■■</w:t>
                              </w:r>
                              <w:r w:rsidR="004704B8" w:rsidRPr="001D75A1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</w:t>
                              </w:r>
                            </w:p>
                            <w:p w14:paraId="7AD0B307" w14:textId="3487523C" w:rsidR="002125FA" w:rsidRPr="00CD0423" w:rsidRDefault="002125FA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Segoe UI Symbol" w:hAnsi="Segoe UI Symbol" w:cs="Segoe UI Symbol"/>
                                  <w:b/>
                                  <w:bCs/>
                                  <w:color w:val="2F5496" w:themeColor="accent1" w:themeShade="BF"/>
                                  <w:szCs w:val="20"/>
                                </w:rPr>
                              </w:pPr>
                              <w:r w:rsidRPr="001D75A1">
                                <w:rPr>
                                  <w:rFonts w:ascii="Calibri" w:hAnsi="Calibri" w:cs="Calibri"/>
                                  <w:b/>
                                  <w:bCs/>
                                  <w:szCs w:val="20"/>
                                </w:rPr>
                                <w:t>Espagnol</w:t>
                              </w:r>
                              <w:r w:rsidR="00F70797">
                                <w:rPr>
                                  <w:rFonts w:ascii="Calibri" w:hAnsi="Calibri" w:cs="Calibri"/>
                                  <w:szCs w:val="20"/>
                                </w:rPr>
                                <w:tab/>
                              </w:r>
                              <w:r w:rsidR="00F70797">
                                <w:rPr>
                                  <w:rFonts w:ascii="Calibri" w:hAnsi="Calibri" w:cs="Calibri"/>
                                  <w:szCs w:val="20"/>
                                </w:rPr>
                                <w:tab/>
                              </w:r>
                              <w:r w:rsidR="00F70797">
                                <w:rPr>
                                  <w:rFonts w:ascii="Calibri" w:hAnsi="Calibri" w:cs="Calibri"/>
                                  <w:szCs w:val="20"/>
                                </w:rPr>
                                <w:tab/>
                              </w:r>
                              <w:r w:rsidR="004704B8" w:rsidRPr="00A3223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3715A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■</w:t>
                              </w:r>
                              <w:r w:rsidR="004704B8" w:rsidRPr="00A32239">
                                <w:rPr>
                                  <w:rFonts w:ascii="Segoe UI Emoji" w:hAnsi="Segoe UI Emoji"/>
                                  <w:b/>
                                  <w:bCs/>
                                  <w:color w:val="002060"/>
                                  <w:szCs w:val="20"/>
                                </w:rPr>
                                <w:t>□□</w:t>
                              </w:r>
                            </w:p>
                            <w:p w14:paraId="1872C42B" w14:textId="77777777" w:rsidR="002125FA" w:rsidRPr="00CD0423" w:rsidRDefault="002125FA" w:rsidP="004704B8">
                              <w:pPr>
                                <w:tabs>
                                  <w:tab w:val="left" w:pos="1985"/>
                                  <w:tab w:val="left" w:pos="2552"/>
                                </w:tabs>
                                <w:ind w:left="142"/>
                                <w:rPr>
                                  <w:rFonts w:ascii="Calibri" w:hAnsi="Calibri" w:cs="Calibri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Graphique 18" descr="Porte-bloc avec un remplissage uni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3127" y="1087532"/>
                            <a:ext cx="377190" cy="377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9160" id="Groupe 15" o:spid="_x0000_s1043" style="position:absolute;margin-left:339.45pt;margin-top:14.05pt;width:197pt;height:555pt;z-index:251671552;mso-position-horizontal-relative:margin;mso-width-relative:margin;mso-height-relative:margin" coordorigin="7508,10048" coordsize="25025,7194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">
                <v:shape id="Zone de texte 7" o:spid="_x0000_s1044" type="#_x0000_t202" style="position:absolute;left:7508;top:10048;width:25026;height:7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" filled="f" strokecolor="#1f3763 [1604]" strokeweight="2.25pt">
                  <v:shadow on="t" type="perspective" color="black" opacity="26214f" offset="0,0" matrix="66847f,,,66847f"/>
                  <v:textbox>
                    <w:txbxContent>
                      <w:p w14:paraId="4E6B245D" w14:textId="4681C18E" w:rsidR="00B67A2A" w:rsidRPr="001D75A1" w:rsidRDefault="00B67A2A" w:rsidP="00B86E73">
                        <w:pPr>
                          <w:rPr>
                            <w:b/>
                            <w:bCs/>
                          </w:rPr>
                        </w:pPr>
                      </w:p>
                      <w:p w14:paraId="2CD543FF" w14:textId="3365C99D" w:rsidR="00B67A2A" w:rsidRPr="001D75A1" w:rsidRDefault="00AD7DE8" w:rsidP="004704B8">
                        <w:pPr>
                          <w:jc w:val="center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  <w:t>C</w:t>
                        </w:r>
                        <w:r w:rsidR="00B67A2A" w:rsidRPr="001D75A1"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36"/>
                          </w:rPr>
                          <w:t>OMPETENCES</w:t>
                        </w:r>
                      </w:p>
                      <w:p w14:paraId="62F45E14" w14:textId="77777777" w:rsidR="004704B8" w:rsidRPr="001D75A1" w:rsidRDefault="004704B8" w:rsidP="00B86E73">
                        <w:pPr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  <w:p w14:paraId="3E343E4F" w14:textId="6B6DCE4D" w:rsidR="00584B3F" w:rsidRPr="001D75A1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Développement Desktop/Mobile</w:t>
                        </w:r>
                      </w:p>
                      <w:p w14:paraId="32711796" w14:textId="45CF5A1B" w:rsidR="00B84305" w:rsidRPr="001D75A1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C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B86E73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61FE5078" w14:textId="5AB57194" w:rsidR="00A15FAA" w:rsidRPr="001D75A1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C++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25CB42D1" w14:textId="435F54A3" w:rsidR="008E6297" w:rsidRPr="001D75A1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Java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9C005F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7E6DB579" w14:textId="4DB2D34D" w:rsidR="008E6297" w:rsidRPr="001D75A1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Ioni</w:t>
                        </w:r>
                        <w:r w:rsidR="00F515B6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c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 xml:space="preserve"> &amp; Cordova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1BE9ABA8" w14:textId="71F70D42" w:rsidR="008E6297" w:rsidRPr="00F22C60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Python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4704B8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A5760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14F2D11F" w14:textId="02A180FD" w:rsidR="00407B49" w:rsidRPr="00F22C60" w:rsidRDefault="00CF71DE" w:rsidP="00CF71DE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Langage R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4704B8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AD7DE8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442F65F2" w14:textId="77777777" w:rsidR="008E6297" w:rsidRPr="00F22C60" w:rsidRDefault="008E6297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028E0A01" w14:textId="73714B0D" w:rsidR="007109B5" w:rsidRPr="00F22C60" w:rsidRDefault="00CF71DE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Développement web</w:t>
                        </w:r>
                      </w:p>
                      <w:p w14:paraId="2815BB6B" w14:textId="078B387E" w:rsidR="00D54FFA" w:rsidRPr="00F22C60" w:rsidRDefault="00CF71DE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HTML5/CSS3</w:t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AD7DE8"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■■■</w:t>
                        </w:r>
                      </w:p>
                      <w:p w14:paraId="0520A844" w14:textId="3411F9B2" w:rsidR="00CF71DE" w:rsidRPr="00F22C60" w:rsidRDefault="00CF71DE" w:rsidP="00CF71DE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PHP (5,6,7,8)</w:t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Pr="00F22C60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50E3F000" w14:textId="3E6D33DA" w:rsidR="00CF71DE" w:rsidRPr="00F3631D" w:rsidRDefault="00CF71DE" w:rsidP="00CF71DE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JAVASCRIPT</w:t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  <w:r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22C00E88" w14:textId="77777777" w:rsidR="008E6297" w:rsidRPr="00F3631D" w:rsidRDefault="008E6297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758431FD" w14:textId="36A5EADE" w:rsidR="007109B5" w:rsidRPr="00F3631D" w:rsidRDefault="00F3631D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Méthode et Conception</w:t>
                        </w:r>
                      </w:p>
                      <w:p w14:paraId="743008B7" w14:textId="42908FCD" w:rsidR="007109B5" w:rsidRPr="00F3631D" w:rsidRDefault="00F3631D" w:rsidP="004704B8">
                        <w:pPr>
                          <w:tabs>
                            <w:tab w:val="left" w:pos="2127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POO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6688763B" w14:textId="58D3740D" w:rsidR="00B771E0" w:rsidRPr="00F3631D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UML</w:t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F3631D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931E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F3631D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49AB71DD" w14:textId="7A86E89F" w:rsidR="00B771E0" w:rsidRPr="001D75A1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MERISE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="005B673F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</w:p>
                      <w:p w14:paraId="265CD8E4" w14:textId="52F95926" w:rsidR="00B771E0" w:rsidRPr="001D75A1" w:rsidRDefault="00B771E0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1ADD1929" w14:textId="2E3AE5F5" w:rsidR="00F55D62" w:rsidRPr="001D75A1" w:rsidRDefault="00F3631D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Base de données</w:t>
                        </w:r>
                      </w:p>
                      <w:p w14:paraId="32DDD3C7" w14:textId="3B40357B" w:rsidR="00B771E0" w:rsidRPr="005575B2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MySQL</w:t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■■■</w:t>
                        </w:r>
                      </w:p>
                      <w:p w14:paraId="2440FC79" w14:textId="68D73B70" w:rsidR="00F55D62" w:rsidRPr="005575B2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SQL Server</w:t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28AAC95A" w14:textId="3972F6E3" w:rsidR="00F3631D" w:rsidRPr="005575B2" w:rsidRDefault="00F3631D" w:rsidP="00F3631D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Ms Access</w:t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3AFB5C82" w14:textId="2DB6920F" w:rsidR="00F3631D" w:rsidRPr="005575B2" w:rsidRDefault="00F3631D" w:rsidP="00F3631D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Oracle</w:t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6D651252" w14:textId="1DDCA543" w:rsidR="00F3631D" w:rsidRPr="005575B2" w:rsidRDefault="00F3631D" w:rsidP="00F3631D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Mongo DB</w:t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172BE794" w14:textId="77777777" w:rsidR="00F55D62" w:rsidRPr="005575B2" w:rsidRDefault="00F55D62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</w:p>
                      <w:p w14:paraId="11569518" w14:textId="0513E2FF" w:rsidR="00D54FFA" w:rsidRPr="005575B2" w:rsidRDefault="00D54FFA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5575B2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Systèmes d’exploitation</w:t>
                        </w:r>
                      </w:p>
                      <w:p w14:paraId="11FC969C" w14:textId="6500FA85" w:rsidR="00D54FFA" w:rsidRPr="005575B2" w:rsidRDefault="00F55D62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</w:pPr>
                        <w:r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 xml:space="preserve">Windows </w:t>
                        </w:r>
                        <w:r w:rsidR="00F3631D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>2008,2012…</w:t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5575B2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="008E6297" w:rsidRPr="005575B2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366D6702" w14:textId="022787F0" w:rsidR="00F55D62" w:rsidRPr="001D75A1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>Linux</w:t>
                        </w:r>
                        <w:r w:rsidR="00F70797" w:rsidRPr="001D75A1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eastAsia="MS Gothic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6D0143D2" w14:textId="77777777" w:rsidR="008841A5" w:rsidRPr="001D75A1" w:rsidRDefault="008841A5" w:rsidP="008841A5">
                        <w:pPr>
                          <w:tabs>
                            <w:tab w:val="left" w:pos="1985"/>
                            <w:tab w:val="left" w:pos="2552"/>
                          </w:tabs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</w:p>
                      <w:p w14:paraId="66F12E16" w14:textId="02D8B7A3" w:rsidR="00132076" w:rsidRPr="001D75A1" w:rsidRDefault="00A24AE5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Gestion de projet</w:t>
                        </w:r>
                      </w:p>
                      <w:p w14:paraId="6FD31705" w14:textId="2817E3EF" w:rsidR="00A24AE5" w:rsidRPr="001D75A1" w:rsidRDefault="00F3631D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Slack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30CC42B4" w14:textId="5EE3D270" w:rsidR="00A24AE5" w:rsidRPr="001D75A1" w:rsidRDefault="00A24AE5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Scrum/Agile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8E6297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■□□□</w:t>
                        </w:r>
                      </w:p>
                      <w:p w14:paraId="5135E68A" w14:textId="4196ACE6" w:rsidR="002125FA" w:rsidRPr="001D75A1" w:rsidRDefault="00F70797" w:rsidP="00F3631D">
                        <w:pPr>
                          <w:tabs>
                            <w:tab w:val="left" w:pos="1985"/>
                            <w:tab w:val="left" w:pos="2552"/>
                          </w:tabs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</w:p>
                      <w:p w14:paraId="05DC5342" w14:textId="77777777" w:rsidR="002125FA" w:rsidRPr="001D75A1" w:rsidRDefault="002125FA" w:rsidP="004704B8">
                        <w:pPr>
                          <w:ind w:left="142"/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color w:val="2F5496" w:themeColor="accent1" w:themeShade="BF"/>
                            <w:szCs w:val="20"/>
                          </w:rPr>
                          <w:t>Langues</w:t>
                        </w:r>
                      </w:p>
                      <w:p w14:paraId="7072AFD7" w14:textId="7D7C35CA" w:rsidR="002125FA" w:rsidRPr="001D75A1" w:rsidRDefault="002125FA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Symbol" w:hAnsi="Segoe UI Symbol" w:cs="Segoe UI Symbol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Anglais</w:t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F70797"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ab/>
                        </w:r>
                        <w:r w:rsidR="004704B8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■■</w:t>
                        </w:r>
                        <w:r w:rsidR="004704B8" w:rsidRPr="001D75A1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</w:t>
                        </w:r>
                      </w:p>
                      <w:p w14:paraId="7AD0B307" w14:textId="3487523C" w:rsidR="002125FA" w:rsidRPr="00CD0423" w:rsidRDefault="002125FA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Segoe UI Symbol" w:hAnsi="Segoe UI Symbol" w:cs="Segoe UI Symbol"/>
                            <w:b/>
                            <w:bCs/>
                            <w:color w:val="2F5496" w:themeColor="accent1" w:themeShade="BF"/>
                            <w:szCs w:val="20"/>
                          </w:rPr>
                        </w:pPr>
                        <w:r w:rsidRPr="001D75A1">
                          <w:rPr>
                            <w:rFonts w:ascii="Calibri" w:hAnsi="Calibri" w:cs="Calibri"/>
                            <w:b/>
                            <w:bCs/>
                            <w:szCs w:val="20"/>
                          </w:rPr>
                          <w:t>Espagnol</w:t>
                        </w:r>
                        <w:r w:rsidR="00F70797">
                          <w:rPr>
                            <w:rFonts w:ascii="Calibri" w:hAnsi="Calibri" w:cs="Calibri"/>
                            <w:szCs w:val="20"/>
                          </w:rPr>
                          <w:tab/>
                        </w:r>
                        <w:r w:rsidR="00F70797">
                          <w:rPr>
                            <w:rFonts w:ascii="Calibri" w:hAnsi="Calibri" w:cs="Calibri"/>
                            <w:szCs w:val="20"/>
                          </w:rPr>
                          <w:tab/>
                        </w:r>
                        <w:r w:rsidR="00F70797">
                          <w:rPr>
                            <w:rFonts w:ascii="Calibri" w:hAnsi="Calibri" w:cs="Calibri"/>
                            <w:szCs w:val="20"/>
                          </w:rPr>
                          <w:tab/>
                        </w:r>
                        <w:r w:rsidR="004704B8" w:rsidRPr="00A3223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3715A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■</w:t>
                        </w:r>
                        <w:r w:rsidR="004704B8" w:rsidRPr="00A32239">
                          <w:rPr>
                            <w:rFonts w:ascii="Segoe UI Emoji" w:hAnsi="Segoe UI Emoji"/>
                            <w:b/>
                            <w:bCs/>
                            <w:color w:val="002060"/>
                            <w:szCs w:val="20"/>
                          </w:rPr>
                          <w:t>□□</w:t>
                        </w:r>
                      </w:p>
                      <w:p w14:paraId="1872C42B" w14:textId="77777777" w:rsidR="002125FA" w:rsidRPr="00CD0423" w:rsidRDefault="002125FA" w:rsidP="004704B8">
                        <w:pPr>
                          <w:tabs>
                            <w:tab w:val="left" w:pos="1985"/>
                            <w:tab w:val="left" w:pos="2552"/>
                          </w:tabs>
                          <w:ind w:left="142"/>
                          <w:rPr>
                            <w:rFonts w:ascii="Calibri" w:hAnsi="Calibri" w:cs="Calibri"/>
                            <w:szCs w:val="20"/>
                          </w:rPr>
                        </w:pPr>
                      </w:p>
                    </w:txbxContent>
                  </v:textbox>
                </v:shape>
                <v:shape id="Graphique 18" o:spid="_x0000_s1045" type="#_x0000_t75" alt="Porte-bloc avec un remplissage uni" style="position:absolute;left:9331;top:10875;width:3772;height:3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">
                  <v:imagedata r:id="rId44" o:title="Porte-bloc avec un remplissage uni"/>
                </v:shape>
                <w10:wrap anchorx="margin"/>
              </v:group>
            </w:pict>
          </mc:Fallback>
        </mc:AlternateContent>
      </w:r>
    </w:p>
    <w:p w14:paraId="36EF3018" w14:textId="21FF9607" w:rsidR="0079117E" w:rsidRPr="000D777A" w:rsidRDefault="0079117E" w:rsidP="00DF1CB4">
      <w:pPr>
        <w:rPr>
          <w:rFonts w:ascii="Century Gothic" w:hAnsi="Century Gothic" w:cs="Calibri"/>
          <w:b/>
          <w:bCs/>
          <w:sz w:val="24"/>
          <w:szCs w:val="32"/>
        </w:rPr>
      </w:pPr>
    </w:p>
    <w:p w14:paraId="33AE0ABC" w14:textId="371ADF5F" w:rsidR="009259EF" w:rsidRPr="000D777A" w:rsidRDefault="009259EF" w:rsidP="009269AB">
      <w:pPr>
        <w:rPr>
          <w:rFonts w:ascii="Century Gothic" w:hAnsi="Century Gothic" w:cs="Calibri"/>
          <w:b/>
          <w:color w:val="2F5496" w:themeColor="accent1" w:themeShade="BF"/>
          <w:sz w:val="6"/>
          <w:szCs w:val="6"/>
        </w:rPr>
      </w:pPr>
    </w:p>
    <w:p w14:paraId="4B0326EE" w14:textId="50EB616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10DEEB3" w14:textId="0033F3F0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9206424" w14:textId="6C40B18E" w:rsidR="0003577E" w:rsidRDefault="0003577E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1469E884" w14:textId="2D218E28" w:rsidR="0003577E" w:rsidRDefault="0003577E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7F110E9" w14:textId="00CEE3C4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7FD66D6" w14:textId="1C3FE4E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E00682F" w14:textId="225BF92C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2F4BCE3" w14:textId="345AA67E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30FBAA3" w14:textId="14EEA057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3E552BCA" w14:textId="6CC71D2C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7507E5F" w14:textId="0CEC70F7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647730FF" w14:textId="12249D4B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599E5BF" w14:textId="7C8D44E4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3DA69FE7" w14:textId="604D875E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10AD1428" w14:textId="7C972AB9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268425A" w14:textId="15D82BC6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70E53050" w14:textId="69FD4FB5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DFC7F67" w14:textId="6CD4C6F1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0D66CF74" w14:textId="6740C74A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AAA3C56" w14:textId="3BAAB6B1" w:rsidR="000D777A" w:rsidRDefault="00024661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  <w:r>
        <w:rPr>
          <w:rFonts w:ascii="Century Gothic" w:hAnsi="Century Gothic" w:cs="Calibri"/>
          <w:b/>
          <w:bCs/>
          <w:noProof/>
          <w:color w:val="2F5496" w:themeColor="accent1" w:themeShade="BF"/>
          <w:sz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9E75D1A" wp14:editId="75447730">
                <wp:simplePos x="0" y="0"/>
                <wp:positionH relativeFrom="column">
                  <wp:posOffset>-106680</wp:posOffset>
                </wp:positionH>
                <wp:positionV relativeFrom="paragraph">
                  <wp:posOffset>113665</wp:posOffset>
                </wp:positionV>
                <wp:extent cx="4398645" cy="1764665"/>
                <wp:effectExtent l="0" t="0" r="0" b="0"/>
                <wp:wrapNone/>
                <wp:docPr id="1166" name="Groupe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8645" cy="1764665"/>
                          <a:chOff x="-1" y="0"/>
                          <a:chExt cx="4401092" cy="1764690"/>
                        </a:xfrm>
                      </wpg:grpSpPr>
                      <wpg:grpSp>
                        <wpg:cNvPr id="50" name="Groupe 50"/>
                        <wpg:cNvGrpSpPr/>
                        <wpg:grpSpPr>
                          <a:xfrm>
                            <a:off x="67973" y="0"/>
                            <a:ext cx="3101823" cy="333375"/>
                            <a:chOff x="20472" y="0"/>
                            <a:chExt cx="3101823" cy="333375"/>
                          </a:xfrm>
                        </wpg:grpSpPr>
                        <pic:pic xmlns:pic="http://schemas.openxmlformats.org/drawingml/2006/picture">
                          <pic:nvPicPr>
                            <pic:cNvPr id="5" name="Graphique 5" descr="Présentation avec graphique à barres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72" y="0"/>
                              <a:ext cx="333375" cy="3333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525" y="19050"/>
                              <a:ext cx="273177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517038" w14:textId="4DE85D56" w:rsidR="005E719C" w:rsidRDefault="005E719C" w:rsidP="005E719C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PROJET D’ETUDE</w:t>
                                </w:r>
                                <w:r w:rsidR="006D3A31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S</w:t>
                                </w:r>
                              </w:p>
                              <w:p w14:paraId="5E6CC3B6" w14:textId="40D9D1C6" w:rsidR="005E719C" w:rsidRDefault="005E719C" w:rsidP="005E719C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6242"/>
                            <a:ext cx="4401092" cy="1408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D6726F" w14:textId="09CF1F23" w:rsidR="000D777A" w:rsidRPr="008947D0" w:rsidRDefault="009A3998" w:rsidP="000D777A">
                              <w:pP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>Gestion de match</w:t>
                              </w:r>
                              <w:r w:rsidR="00C1721A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 xml:space="preserve"> de foot </w:t>
                              </w:r>
                              <w:r w:rsidR="00DD1DB2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>C#</w:t>
                              </w:r>
                              <w:r w:rsidR="00DD1DB2"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</w:rPr>
                                <w:t>)</w:t>
                              </w:r>
                            </w:p>
                            <w:p w14:paraId="3372CE2A" w14:textId="4E02DA31" w:rsidR="000D777A" w:rsidRPr="00024661" w:rsidRDefault="00017F5C" w:rsidP="00017F5C">
                              <w:pPr>
                                <w:snapToGrid w:val="0"/>
                                <w:spacing w:line="276" w:lineRule="auto"/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024661"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  <w:t>On peut créer des équipes dans lesquelles</w:t>
                              </w:r>
                              <w:r w:rsidR="001A2A52" w:rsidRPr="00024661"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  <w:t>,</w:t>
                              </w:r>
                              <w:r w:rsidRPr="00024661"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  <w:t xml:space="preserve"> on y ajoute des joueurs. Avec 2 équipes</w:t>
                              </w:r>
                              <w:r w:rsidR="007035CE" w:rsidRPr="00024661"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  <w:t>,</w:t>
                              </w:r>
                              <w:r w:rsidRPr="00024661">
                                <w:rPr>
                                  <w:rFonts w:ascii="Century Gothic" w:hAnsi="Century Gothic"/>
                                  <w:bCs/>
                                  <w:sz w:val="22"/>
                                  <w:szCs w:val="22"/>
                                </w:rPr>
                                <w:t xml:space="preserve"> on créer un match et on peut voir les résultats.</w:t>
                              </w:r>
                            </w:p>
                            <w:p w14:paraId="565BEE95" w14:textId="1F6823E1" w:rsidR="000D777A" w:rsidRPr="008947D0" w:rsidRDefault="00DD1DB2" w:rsidP="000D777A">
                              <w:pP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  <w:szCs w:val="32"/>
                                </w:rPr>
                                <w:t>Gestion des activités 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  <w:szCs w:val="32"/>
                                </w:rPr>
                                <w:t>html,css</w:t>
                              </w:r>
                              <w:proofErr w:type="gramEnd"/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  <w:szCs w:val="32"/>
                                </w:rPr>
                                <w:t>,js,php,sql</w:t>
                              </w:r>
                              <w:proofErr w:type="spellEnd"/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4"/>
                                  <w:szCs w:val="32"/>
                                </w:rPr>
                                <w:t>)</w:t>
                              </w:r>
                            </w:p>
                            <w:p w14:paraId="562F4DA6" w14:textId="57D6DD8A" w:rsidR="00414480" w:rsidRPr="00024661" w:rsidRDefault="00414480" w:rsidP="000D777A">
                              <w:pP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Site</w:t>
                              </w:r>
                              <w:r w:rsid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Web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permettant</w:t>
                              </w:r>
                              <w:r w:rsidR="00B4253F"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d</w:t>
                              </w:r>
                              <w:r w:rsid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’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inscrire des adh</w:t>
                              </w:r>
                              <w:r w:rsidR="00B4253F"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é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rent</w:t>
                              </w:r>
                              <w:r w:rsidR="00B4253F"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s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à des activités</w:t>
                              </w:r>
                              <w:r w:rsidR="00B4253F"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dans un village de vacances</w:t>
                              </w:r>
                              <w:r w:rsidR="00B4253F" w:rsidRPr="00024661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E75D1A" id="Groupe 1166" o:spid="_x0000_s1046" style="position:absolute;margin-left:-8.4pt;margin-top:8.95pt;width:346.35pt;height:138.95pt;z-index:251724800;mso-width-relative:margin" coordorigin="" coordsize="44010,1764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">
                <v:group id="Groupe 50" o:spid="_x0000_s1047" style="position:absolute;left:679;width:31018;height:3333" coordorigin="204" coordsize="31018,3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Graphique 5" o:spid="_x0000_s1048" type="#_x0000_t75" alt="Présentation avec graphique à barres avec un remplissage uni" style="position:absolute;left:204;width:3334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">
                    <v:imagedata r:id="rId47" o:title="Présentation avec graphique à barres avec un remplissage uni"/>
                  </v:shape>
                  <v:shape id="Zone de texte 2" o:spid="_x0000_s1049" type="#_x0000_t202" style="position:absolute;left:3905;top:190;width:2731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" filled="f" stroked="f" strokeweight="1pt">
                    <v:textbox>
                      <w:txbxContent>
                        <w:p w14:paraId="7F517038" w14:textId="4DE85D56" w:rsidR="005E719C" w:rsidRDefault="005E719C" w:rsidP="005E719C">
                          <w:pPr>
                            <w:jc w:val="both"/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PROJET D’ETUDE</w:t>
                          </w:r>
                          <w:r w:rsidR="006D3A31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S</w:t>
                          </w:r>
                        </w:p>
                        <w:p w14:paraId="5E6CC3B6" w14:textId="40D9D1C6" w:rsidR="005E719C" w:rsidRDefault="005E719C" w:rsidP="005E719C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shape id="Zone de texte 2" o:spid="_x0000_s1050" type="#_x0000_t202" style="position:absolute;top:3562;width:44010;height:14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26D6726F" w14:textId="09CF1F23" w:rsidR="000D777A" w:rsidRPr="008947D0" w:rsidRDefault="009A3998" w:rsidP="000D777A">
                        <w:pP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>Gestion de match</w:t>
                        </w:r>
                        <w:r w:rsidR="00C1721A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>s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 xml:space="preserve"> de foot </w:t>
                        </w:r>
                        <w:r w:rsidR="00DD1DB2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>(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>C#</w:t>
                        </w:r>
                        <w:r w:rsidR="00DD1DB2"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</w:rPr>
                          <w:t>)</w:t>
                        </w:r>
                      </w:p>
                      <w:p w14:paraId="3372CE2A" w14:textId="4E02DA31" w:rsidR="000D777A" w:rsidRPr="00024661" w:rsidRDefault="00017F5C" w:rsidP="00017F5C">
                        <w:pPr>
                          <w:snapToGrid w:val="0"/>
                          <w:spacing w:line="276" w:lineRule="auto"/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</w:pPr>
                        <w:r w:rsidRPr="00024661"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  <w:t>On peut créer des équipes dans lesquelles</w:t>
                        </w:r>
                        <w:r w:rsidR="001A2A52" w:rsidRPr="00024661"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  <w:t>,</w:t>
                        </w:r>
                        <w:r w:rsidRPr="00024661"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  <w:t xml:space="preserve"> on y ajoute des joueurs. Avec 2 équipes</w:t>
                        </w:r>
                        <w:r w:rsidR="007035CE" w:rsidRPr="00024661"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  <w:t>,</w:t>
                        </w:r>
                        <w:r w:rsidRPr="00024661">
                          <w:rPr>
                            <w:rFonts w:ascii="Century Gothic" w:hAnsi="Century Gothic"/>
                            <w:bCs/>
                            <w:sz w:val="22"/>
                            <w:szCs w:val="22"/>
                          </w:rPr>
                          <w:t xml:space="preserve"> on créer un match et on peut voir les résultats.</w:t>
                        </w:r>
                      </w:p>
                      <w:p w14:paraId="565BEE95" w14:textId="1F6823E1" w:rsidR="000D777A" w:rsidRPr="008947D0" w:rsidRDefault="00DD1DB2" w:rsidP="000D777A">
                        <w:pP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  <w:szCs w:val="32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  <w:szCs w:val="32"/>
                          </w:rPr>
                          <w:t>Gestion des activités (</w:t>
                        </w:r>
                        <w:proofErr w:type="spellStart"/>
                        <w:proofErr w:type="gramStart"/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  <w:szCs w:val="32"/>
                          </w:rPr>
                          <w:t>html,css</w:t>
                        </w:r>
                        <w:proofErr w:type="gramEnd"/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  <w:szCs w:val="32"/>
                          </w:rPr>
                          <w:t>,js,php,sql</w:t>
                        </w:r>
                        <w:proofErr w:type="spellEnd"/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4"/>
                            <w:szCs w:val="32"/>
                          </w:rPr>
                          <w:t>)</w:t>
                        </w:r>
                      </w:p>
                      <w:p w14:paraId="562F4DA6" w14:textId="57D6DD8A" w:rsidR="00414480" w:rsidRPr="00024661" w:rsidRDefault="00414480" w:rsidP="000D777A">
                        <w:pP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Site</w:t>
                        </w:r>
                        <w:r w:rsid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Web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permettant</w:t>
                        </w:r>
                        <w:r w:rsidR="00B4253F"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d</w:t>
                        </w:r>
                        <w:r w:rsid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’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inscrire des adh</w:t>
                        </w:r>
                        <w:r w:rsidR="00B4253F"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é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rent</w:t>
                        </w:r>
                        <w:r w:rsidR="00B4253F"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s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à des activités</w:t>
                        </w:r>
                        <w:r w:rsidR="00B4253F"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</w:t>
                        </w:r>
                        <w:r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dans un village de vacances</w:t>
                        </w:r>
                        <w:r w:rsidR="00B4253F" w:rsidRPr="00024661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7D71784" w14:textId="38E170A2" w:rsidR="000D777A" w:rsidRDefault="000D777A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2841C751" w14:textId="2DA468F9" w:rsidR="00F962C1" w:rsidRPr="000D777A" w:rsidRDefault="00F962C1" w:rsidP="00824287">
      <w:pPr>
        <w:pStyle w:val="Textedebulles"/>
        <w:tabs>
          <w:tab w:val="left" w:pos="850"/>
        </w:tabs>
        <w:rPr>
          <w:rFonts w:ascii="Century Gothic" w:hAnsi="Century Gothic" w:cs="Calibri"/>
          <w:sz w:val="12"/>
          <w:szCs w:val="12"/>
        </w:rPr>
      </w:pPr>
    </w:p>
    <w:p w14:paraId="43240A44" w14:textId="1FCA8A96" w:rsidR="005E719C" w:rsidRPr="000D777A" w:rsidRDefault="005E719C" w:rsidP="00DF1CB4">
      <w:pPr>
        <w:rPr>
          <w:rFonts w:ascii="Century Gothic" w:hAnsi="Century Gothic" w:cs="Calibri"/>
          <w:b/>
          <w:bCs/>
          <w:color w:val="2F5496" w:themeColor="accent1" w:themeShade="BF"/>
          <w:sz w:val="24"/>
        </w:rPr>
      </w:pPr>
    </w:p>
    <w:p w14:paraId="72D83336" w14:textId="4167D601" w:rsidR="00F962C1" w:rsidRPr="000D777A" w:rsidRDefault="00F962C1" w:rsidP="00DF1CB4">
      <w:pPr>
        <w:rPr>
          <w:rFonts w:ascii="Century Gothic" w:hAnsi="Century Gothic" w:cs="Calibri"/>
          <w:b/>
          <w:bCs/>
          <w:color w:val="2F5496" w:themeColor="accent1" w:themeShade="BF"/>
          <w:sz w:val="24"/>
        </w:rPr>
      </w:pPr>
    </w:p>
    <w:p w14:paraId="75160D42" w14:textId="51D33572" w:rsidR="00F65BA5" w:rsidRPr="000D777A" w:rsidRDefault="00F65BA5" w:rsidP="00DF1CB4">
      <w:pPr>
        <w:rPr>
          <w:rFonts w:ascii="Century Gothic" w:hAnsi="Century Gothic" w:cs="Calibri"/>
          <w:sz w:val="22"/>
          <w:szCs w:val="28"/>
        </w:rPr>
      </w:pPr>
    </w:p>
    <w:p w14:paraId="5E41E6DB" w14:textId="336A1E71" w:rsidR="005E719C" w:rsidRPr="000D777A" w:rsidRDefault="00F65BA5" w:rsidP="00DF1CB4">
      <w:pPr>
        <w:rPr>
          <w:rFonts w:ascii="Century Gothic" w:hAnsi="Century Gothic" w:cs="Calibri"/>
          <w:sz w:val="24"/>
          <w:szCs w:val="32"/>
        </w:rPr>
      </w:pPr>
      <w:r w:rsidRPr="000D777A">
        <w:rPr>
          <w:rFonts w:ascii="Century Gothic" w:hAnsi="Century Gothic" w:cs="Calibri"/>
          <w:sz w:val="22"/>
          <w:szCs w:val="28"/>
        </w:rPr>
        <w:t xml:space="preserve">          </w:t>
      </w:r>
      <w:r w:rsidRPr="000D777A">
        <w:rPr>
          <w:rFonts w:ascii="Century Gothic" w:hAnsi="Century Gothic" w:cs="Calibri"/>
          <w:sz w:val="24"/>
          <w:szCs w:val="32"/>
        </w:rPr>
        <w:t xml:space="preserve"> </w:t>
      </w:r>
    </w:p>
    <w:p w14:paraId="3346F938" w14:textId="33F43B3E" w:rsidR="00A40A9D" w:rsidRDefault="00A40A9D" w:rsidP="00DF1CB4">
      <w:pPr>
        <w:rPr>
          <w:rFonts w:ascii="Century Gothic" w:hAnsi="Century Gothic" w:cs="Calibri"/>
          <w:b/>
          <w:bCs/>
        </w:rPr>
      </w:pPr>
    </w:p>
    <w:p w14:paraId="5FF08E79" w14:textId="4C00DE0F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6F0D7DA3" w14:textId="17631F98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7047D2AB" w14:textId="25A5F0BA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0BE2B6DB" w14:textId="377D8AF4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3E8BA139" w14:textId="664887C2" w:rsidR="000D777A" w:rsidRDefault="00024661" w:rsidP="00DF1CB4">
      <w:pPr>
        <w:rPr>
          <w:rFonts w:ascii="Century Gothic" w:hAnsi="Century Gothic" w:cs="Calibri"/>
          <w:b/>
          <w:bCs/>
        </w:rPr>
      </w:pPr>
      <w:r>
        <w:rPr>
          <w:rFonts w:ascii="Century Gothic" w:hAnsi="Century Gothic" w:cs="Calibri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524DEE8" wp14:editId="2508030F">
                <wp:simplePos x="0" y="0"/>
                <wp:positionH relativeFrom="column">
                  <wp:posOffset>-127635</wp:posOffset>
                </wp:positionH>
                <wp:positionV relativeFrom="paragraph">
                  <wp:posOffset>71120</wp:posOffset>
                </wp:positionV>
                <wp:extent cx="4417059" cy="3479911"/>
                <wp:effectExtent l="0" t="0" r="0" b="6350"/>
                <wp:wrapNone/>
                <wp:docPr id="1167" name="Groupe 1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059" cy="3479911"/>
                          <a:chOff x="0" y="0"/>
                          <a:chExt cx="4417693" cy="3480752"/>
                        </a:xfrm>
                      </wpg:grpSpPr>
                      <wpg:grpSp>
                        <wpg:cNvPr id="51" name="Groupe 51"/>
                        <wpg:cNvGrpSpPr/>
                        <wpg:grpSpPr>
                          <a:xfrm>
                            <a:off x="87601" y="0"/>
                            <a:ext cx="3092298" cy="314325"/>
                            <a:chOff x="62769" y="0"/>
                            <a:chExt cx="3092298" cy="314325"/>
                          </a:xfrm>
                        </wpg:grpSpPr>
                        <pic:pic xmlns:pic="http://schemas.openxmlformats.org/drawingml/2006/picture">
                          <pic:nvPicPr>
                            <pic:cNvPr id="2" name="Graphique 2" descr="Porte-documents avec un remplissage un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769" y="0"/>
                              <a:ext cx="295275" cy="295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9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425" y="0"/>
                              <a:ext cx="2730642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375A8" w14:textId="77777777" w:rsidR="00A40A9D" w:rsidRDefault="00A40A9D" w:rsidP="00A40A9D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 w:rsidRPr="00D54FFA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8"/>
                                    <w:szCs w:val="36"/>
                                  </w:rPr>
                                  <w:t>EXPERIENCES</w:t>
                                </w:r>
                              </w:p>
                              <w:p w14:paraId="5FBFDB1A" w14:textId="77777777" w:rsidR="005E719C" w:rsidRDefault="005E719C" w:rsidP="005E719C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0229"/>
                            <a:ext cx="4417693" cy="3160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6F31B6" w14:textId="2DC32D11" w:rsidR="000D777A" w:rsidRPr="008947D0" w:rsidRDefault="0041448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Technicien Informatique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8 Semaines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–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Stage</w:t>
                              </w:r>
                            </w:p>
                            <w:p w14:paraId="3FD2F3A0" w14:textId="722827E5" w:rsidR="000D777A" w:rsidRPr="008947D0" w:rsidRDefault="00175247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SEMIV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Vélizy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78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1AD9192B" w14:textId="7DBC4CA9" w:rsidR="000D777A" w:rsidRDefault="00414480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GLPI</w:t>
                              </w:r>
                            </w:p>
                            <w:p w14:paraId="3BD5F36B" w14:textId="7C58D25F" w:rsidR="00414480" w:rsidRPr="008947D0" w:rsidRDefault="00414480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gestion</w:t>
                              </w:r>
                              <w:proofErr w:type="gramEnd"/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 xml:space="preserve"> de base de données SQL</w:t>
                              </w:r>
                            </w:p>
                            <w:p w14:paraId="4DE2266E" w14:textId="08784C0D" w:rsidR="000D777A" w:rsidRPr="008947D0" w:rsidRDefault="00414480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Développement informatique</w:t>
                              </w:r>
                            </w:p>
                            <w:p w14:paraId="77E9358E" w14:textId="77777777" w:rsidR="000D777A" w:rsidRPr="008947D0" w:rsidRDefault="000D777A" w:rsidP="000D777A">
                              <w:pPr>
                                <w:pStyle w:val="Textedebulles"/>
                                <w:widowControl w:val="0"/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48B8827E" w14:textId="3721C3B1" w:rsidR="000D777A" w:rsidRPr="008947D0" w:rsidRDefault="00414480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Technicien Informatique</w:t>
                              </w:r>
                              <w:r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6 Semaines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–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Stage</w:t>
                              </w:r>
                            </w:p>
                            <w:p w14:paraId="697309FE" w14:textId="79C8E456" w:rsidR="000D777A" w:rsidRPr="008947D0" w:rsidRDefault="00175247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SEMIV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Vélizy</w:t>
                              </w:r>
                              <w:r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78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7D533687" w14:textId="41F5E05D" w:rsidR="000D777A" w:rsidRPr="008947D0" w:rsidRDefault="00414480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GLPI</w:t>
                              </w:r>
                            </w:p>
                            <w:p w14:paraId="5A12A3F2" w14:textId="77777777" w:rsidR="00414480" w:rsidRPr="008947D0" w:rsidRDefault="00414480" w:rsidP="00414480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Gestion du réseau</w:t>
                              </w:r>
                            </w:p>
                            <w:p w14:paraId="2E56AEFA" w14:textId="1315449F" w:rsidR="00414480" w:rsidRPr="008947D0" w:rsidRDefault="00414480" w:rsidP="00414480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Développement informatique/SQL</w:t>
                              </w:r>
                            </w:p>
                            <w:p w14:paraId="3D08B330" w14:textId="77777777" w:rsidR="000D777A" w:rsidRPr="008947D0" w:rsidRDefault="000D777A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Cs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11CF03AC" w14:textId="78B2A491" w:rsidR="000D777A" w:rsidRPr="008947D0" w:rsidRDefault="0078763B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>Technicien Réseau</w:t>
                              </w:r>
                              <w:r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b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1 an 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>–</w:t>
                              </w:r>
                              <w:r>
                                <w:rPr>
                                  <w:rFonts w:ascii="Century Gothic" w:hAnsi="Century Gothic" w:cs="Calibri"/>
                                  <w:b/>
                                  <w:iCs/>
                                  <w:color w:val="2F5496" w:themeColor="accent1" w:themeShade="BF"/>
                                  <w:sz w:val="22"/>
                                  <w:szCs w:val="22"/>
                                </w:rPr>
                                <w:t xml:space="preserve"> Alternance</w:t>
                              </w:r>
                            </w:p>
                            <w:p w14:paraId="4DCC8FB0" w14:textId="246BCFDF" w:rsidR="000D777A" w:rsidRPr="008947D0" w:rsidRDefault="00175247" w:rsidP="000D777A">
                              <w:pPr>
                                <w:pStyle w:val="Textedebulles"/>
                                <w:tabs>
                                  <w:tab w:val="left" w:pos="850"/>
                                </w:tabs>
                                <w:rPr>
                                  <w:rFonts w:ascii="Century Gothic" w:hAnsi="Century Gothic" w:cs="Calibr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Orange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Paris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75</w:t>
                              </w:r>
                              <w:r w:rsidR="000D777A" w:rsidRPr="008947D0">
                                <w:rPr>
                                  <w:rFonts w:ascii="Century Gothic" w:hAnsi="Century Gothic" w:cs="Calibri"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14:paraId="3BB1213D" w14:textId="587A9001" w:rsidR="000D777A" w:rsidRPr="008947D0" w:rsidRDefault="00414480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Intervention réseau chez des clients entreprises sur paris</w:t>
                              </w:r>
                            </w:p>
                            <w:p w14:paraId="1554F3E2" w14:textId="5BD040C6" w:rsidR="000D777A" w:rsidRPr="008947D0" w:rsidRDefault="001362A8" w:rsidP="000D777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Répartiteur réseau</w:t>
                              </w:r>
                            </w:p>
                            <w:p w14:paraId="3EA50B0A" w14:textId="2DFB99A9" w:rsidR="00F8771A" w:rsidRPr="008947D0" w:rsidRDefault="001362A8" w:rsidP="00F8771A">
                              <w:pPr>
                                <w:pStyle w:val="Textedebulles"/>
                                <w:widowControl w:val="0"/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850"/>
                                </w:tabs>
                                <w:autoSpaceDE w:val="0"/>
                                <w:autoSpaceDN w:val="0"/>
                                <w:adjustRightInd w:val="0"/>
                                <w:textAlignment w:val="center"/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Installation fibre, t</w:t>
                              </w:r>
                              <w:r w:rsidR="00413AFB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é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l</w:t>
                              </w:r>
                              <w:r w:rsidR="00413AFB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é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phonie, VQ</w:t>
                              </w:r>
                              <w:r w:rsidR="00413AFB"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S</w:t>
                              </w:r>
                              <w:r>
                                <w:rPr>
                                  <w:rFonts w:ascii="Century Gothic" w:hAnsi="Century Gothic" w:cs="Calibri"/>
                                  <w:sz w:val="22"/>
                                  <w:szCs w:val="22"/>
                                </w:rPr>
                                <w:t>E</w:t>
                              </w:r>
                            </w:p>
                            <w:p w14:paraId="5EF12AA2" w14:textId="77777777" w:rsidR="000D777A" w:rsidRPr="00F27349" w:rsidRDefault="000D777A" w:rsidP="000D777A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24DEE8" id="Groupe 1167" o:spid="_x0000_s1051" style="position:absolute;margin-left:-10.05pt;margin-top:5.6pt;width:347.8pt;height:274pt;z-index:251727872;mso-width-relative:margin" coordsize="44176,3480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">
                <v:group id="Groupe 51" o:spid="_x0000_s1052" style="position:absolute;left:876;width:30922;height:3143" coordorigin="627" coordsize="30922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Graphique 2" o:spid="_x0000_s1053" type="#_x0000_t75" alt="Porte-documents avec un remplissage uni" style="position:absolute;left:627;width:2953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">
                    <v:imagedata r:id="rId50" o:title="Porte-documents avec un remplissage uni"/>
                  </v:shape>
                  <v:shape id="Zone de texte 2" o:spid="_x0000_s1054" type="#_x0000_t202" style="position:absolute;left:4244;width:27306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" filled="f" stroked="f" strokeweight="1pt">
                    <v:textbox>
                      <w:txbxContent>
                        <w:p w14:paraId="6E4375A8" w14:textId="77777777" w:rsidR="00A40A9D" w:rsidRDefault="00A40A9D" w:rsidP="00A40A9D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 w:rsidRPr="00D54FFA">
                            <w:rPr>
                              <w:rFonts w:ascii="Calibri" w:hAnsi="Calibri" w:cs="Calibri"/>
                              <w:b/>
                              <w:bCs/>
                              <w:sz w:val="28"/>
                              <w:szCs w:val="36"/>
                            </w:rPr>
                            <w:t>EXPERIENCES</w:t>
                          </w:r>
                        </w:p>
                        <w:p w14:paraId="5FBFDB1A" w14:textId="77777777" w:rsidR="005E719C" w:rsidRDefault="005E719C" w:rsidP="005E719C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shape id="Zone de texte 2" o:spid="_x0000_s1055" type="#_x0000_t202" style="position:absolute;top:3202;width:44176;height:3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376F31B6" w14:textId="2DC32D11" w:rsidR="000D777A" w:rsidRPr="008947D0" w:rsidRDefault="0041448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>Technicien Informatique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8 Semaines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–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Stage</w:t>
                        </w:r>
                      </w:p>
                      <w:p w14:paraId="3FD2F3A0" w14:textId="722827E5" w:rsidR="000D777A" w:rsidRPr="008947D0" w:rsidRDefault="00175247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SEMIV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Vélizy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78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)</w:t>
                        </w:r>
                      </w:p>
                      <w:p w14:paraId="1AD9192B" w14:textId="7DBC4CA9" w:rsidR="000D777A" w:rsidRDefault="00414480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GLPI</w:t>
                        </w:r>
                      </w:p>
                      <w:p w14:paraId="3BD5F36B" w14:textId="7C58D25F" w:rsidR="00414480" w:rsidRPr="008947D0" w:rsidRDefault="00414480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gestion</w:t>
                        </w:r>
                        <w:proofErr w:type="gramEnd"/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 xml:space="preserve"> de base de données SQL</w:t>
                        </w:r>
                      </w:p>
                      <w:p w14:paraId="4DE2266E" w14:textId="08784C0D" w:rsidR="000D777A" w:rsidRPr="008947D0" w:rsidRDefault="00414480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Développement informatique</w:t>
                        </w:r>
                      </w:p>
                      <w:p w14:paraId="77E9358E" w14:textId="77777777" w:rsidR="000D777A" w:rsidRPr="008947D0" w:rsidRDefault="000D777A" w:rsidP="000D777A">
                        <w:pPr>
                          <w:pStyle w:val="Textedebulles"/>
                          <w:widowControl w:val="0"/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48B8827E" w14:textId="3721C3B1" w:rsidR="000D777A" w:rsidRPr="008947D0" w:rsidRDefault="00414480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>Technicien Informatique</w:t>
                        </w:r>
                        <w:r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6 Semaines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–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Stage</w:t>
                        </w:r>
                      </w:p>
                      <w:p w14:paraId="697309FE" w14:textId="79C8E456" w:rsidR="000D777A" w:rsidRPr="008947D0" w:rsidRDefault="00175247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SEMIV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Vélizy</w:t>
                        </w:r>
                        <w:r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78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)</w:t>
                        </w:r>
                      </w:p>
                      <w:p w14:paraId="7D533687" w14:textId="41F5E05D" w:rsidR="000D777A" w:rsidRPr="008947D0" w:rsidRDefault="00414480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GLPI</w:t>
                        </w:r>
                      </w:p>
                      <w:p w14:paraId="5A12A3F2" w14:textId="77777777" w:rsidR="00414480" w:rsidRPr="008947D0" w:rsidRDefault="00414480" w:rsidP="00414480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Gestion du réseau</w:t>
                        </w:r>
                      </w:p>
                      <w:p w14:paraId="2E56AEFA" w14:textId="1315449F" w:rsidR="00414480" w:rsidRPr="008947D0" w:rsidRDefault="00414480" w:rsidP="00414480">
                        <w:pPr>
                          <w:pStyle w:val="Textedebulles"/>
                          <w:widowControl w:val="0"/>
                          <w:numPr>
                            <w:ilvl w:val="0"/>
                            <w:numId w:val="16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Développement informatique/SQL</w:t>
                        </w:r>
                      </w:p>
                      <w:p w14:paraId="3D08B330" w14:textId="77777777" w:rsidR="000D777A" w:rsidRPr="008947D0" w:rsidRDefault="000D777A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Cs/>
                            <w:iCs/>
                            <w:sz w:val="20"/>
                            <w:szCs w:val="20"/>
                          </w:rPr>
                        </w:pPr>
                      </w:p>
                      <w:p w14:paraId="11CF03AC" w14:textId="78B2A491" w:rsidR="000D777A" w:rsidRPr="008947D0" w:rsidRDefault="0078763B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>Technicien Réseau</w:t>
                        </w:r>
                        <w:r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4"/>
                            <w:szCs w:val="24"/>
                          </w:rPr>
                          <w:t xml:space="preserve">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>
                          <w:rPr>
                            <w:rFonts w:ascii="Century Gothic" w:hAnsi="Century Gothic" w:cs="Calibri"/>
                            <w:b/>
                            <w:b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1 an </w:t>
                        </w:r>
                        <w:r w:rsidR="000D777A" w:rsidRPr="008947D0"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>–</w:t>
                        </w:r>
                        <w:r>
                          <w:rPr>
                            <w:rFonts w:ascii="Century Gothic" w:hAnsi="Century Gothic" w:cs="Calibri"/>
                            <w:b/>
                            <w:iCs/>
                            <w:color w:val="2F5496" w:themeColor="accent1" w:themeShade="BF"/>
                            <w:sz w:val="22"/>
                            <w:szCs w:val="22"/>
                          </w:rPr>
                          <w:t xml:space="preserve"> Alternance</w:t>
                        </w:r>
                      </w:p>
                      <w:p w14:paraId="4DCC8FB0" w14:textId="246BCFDF" w:rsidR="000D777A" w:rsidRPr="008947D0" w:rsidRDefault="00175247" w:rsidP="000D777A">
                        <w:pPr>
                          <w:pStyle w:val="Textedebulles"/>
                          <w:tabs>
                            <w:tab w:val="left" w:pos="850"/>
                          </w:tabs>
                          <w:rPr>
                            <w:rFonts w:ascii="Century Gothic" w:hAnsi="Century Gothic" w:cs="Calibri"/>
                            <w:b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Orange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Paris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 (</w:t>
                        </w:r>
                        <w:r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75</w:t>
                        </w:r>
                        <w:r w:rsidR="000D777A" w:rsidRPr="008947D0">
                          <w:rPr>
                            <w:rFonts w:ascii="Century Gothic" w:hAnsi="Century Gothic" w:cs="Calibri"/>
                            <w:bCs/>
                            <w:i/>
                            <w:iCs/>
                            <w:sz w:val="22"/>
                            <w:szCs w:val="22"/>
                          </w:rPr>
                          <w:t>)</w:t>
                        </w:r>
                      </w:p>
                      <w:p w14:paraId="3BB1213D" w14:textId="587A9001" w:rsidR="000D777A" w:rsidRPr="008947D0" w:rsidRDefault="00414480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7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Intervention réseau chez des clients entreprises sur paris</w:t>
                        </w:r>
                      </w:p>
                      <w:p w14:paraId="1554F3E2" w14:textId="5BD040C6" w:rsidR="000D777A" w:rsidRPr="008947D0" w:rsidRDefault="001362A8" w:rsidP="000D777A">
                        <w:pPr>
                          <w:pStyle w:val="Textedebulles"/>
                          <w:widowControl w:val="0"/>
                          <w:numPr>
                            <w:ilvl w:val="0"/>
                            <w:numId w:val="17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Répartiteur réseau</w:t>
                        </w:r>
                      </w:p>
                      <w:p w14:paraId="3EA50B0A" w14:textId="2DFB99A9" w:rsidR="00F8771A" w:rsidRPr="008947D0" w:rsidRDefault="001362A8" w:rsidP="00F8771A">
                        <w:pPr>
                          <w:pStyle w:val="Textedebulles"/>
                          <w:widowControl w:val="0"/>
                          <w:numPr>
                            <w:ilvl w:val="0"/>
                            <w:numId w:val="17"/>
                          </w:numPr>
                          <w:tabs>
                            <w:tab w:val="left" w:pos="850"/>
                          </w:tabs>
                          <w:autoSpaceDE w:val="0"/>
                          <w:autoSpaceDN w:val="0"/>
                          <w:adjustRightInd w:val="0"/>
                          <w:textAlignment w:val="center"/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Installation fibre, t</w:t>
                        </w:r>
                        <w:r w:rsidR="00413AFB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é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l</w:t>
                        </w:r>
                        <w:r w:rsidR="00413AFB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é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phonie, VQ</w:t>
                        </w:r>
                        <w:r w:rsidR="00413AFB"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entury Gothic" w:hAnsi="Century Gothic" w:cs="Calibri"/>
                            <w:sz w:val="22"/>
                            <w:szCs w:val="22"/>
                          </w:rPr>
                          <w:t>E</w:t>
                        </w:r>
                      </w:p>
                      <w:p w14:paraId="5EF12AA2" w14:textId="77777777" w:rsidR="000D777A" w:rsidRPr="00F27349" w:rsidRDefault="000D777A" w:rsidP="000D777A">
                        <w:pPr>
                          <w:rPr>
                            <w:sz w:val="18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E26B613" w14:textId="4F27E54E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21649FAB" w14:textId="09C93419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4DDC39B0" w14:textId="31CCDC01" w:rsidR="000D777A" w:rsidRDefault="000D777A" w:rsidP="00DF1CB4">
      <w:pPr>
        <w:rPr>
          <w:rFonts w:ascii="Century Gothic" w:hAnsi="Century Gothic" w:cs="Calibri"/>
          <w:b/>
          <w:bCs/>
        </w:rPr>
      </w:pPr>
    </w:p>
    <w:p w14:paraId="69723853" w14:textId="0916508D" w:rsidR="00F8771A" w:rsidRPr="000D777A" w:rsidRDefault="00F8771A" w:rsidP="0051092E">
      <w:pPr>
        <w:ind w:left="720" w:hanging="720"/>
        <w:rPr>
          <w:rFonts w:ascii="Century Gothic" w:hAnsi="Century Gothic" w:cs="Calibri"/>
          <w:b/>
          <w:bCs/>
        </w:rPr>
      </w:pPr>
    </w:p>
    <w:sectPr w:rsidR="00F8771A" w:rsidRPr="000D777A" w:rsidSect="00B95CB0">
      <w:footerReference w:type="default" r:id="rId51"/>
      <w:pgSz w:w="11906" w:h="16838" w:code="9"/>
      <w:pgMar w:top="720" w:right="576" w:bottom="720" w:left="576" w:header="706" w:footer="1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723DE" w14:textId="77777777" w:rsidR="0073020D" w:rsidRDefault="0073020D" w:rsidP="00DF1CB4">
      <w:r>
        <w:separator/>
      </w:r>
    </w:p>
  </w:endnote>
  <w:endnote w:type="continuationSeparator" w:id="0">
    <w:p w14:paraId="008B631C" w14:textId="77777777" w:rsidR="0073020D" w:rsidRDefault="0073020D" w:rsidP="00DF1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F7AB" w14:textId="63C4845B" w:rsidR="00F62433" w:rsidRPr="005575B2" w:rsidRDefault="00F62433" w:rsidP="00F62433">
    <w:pPr>
      <w:jc w:val="center"/>
      <w:rPr>
        <w:rFonts w:ascii="Corbel" w:hAnsi="Corbel"/>
        <w:lang w:val="en-US"/>
      </w:rPr>
    </w:pPr>
    <w:r w:rsidRPr="005575B2">
      <w:rPr>
        <w:rFonts w:ascii="Corbel" w:hAnsi="Corbel"/>
        <w:lang w:val="en-US"/>
      </w:rPr>
      <w:t xml:space="preserve">Contact </w:t>
    </w:r>
    <w:proofErr w:type="gramStart"/>
    <w:r w:rsidRPr="005575B2">
      <w:rPr>
        <w:rFonts w:ascii="Corbel" w:hAnsi="Corbel"/>
        <w:lang w:val="en-US"/>
      </w:rPr>
      <w:t>ENS</w:t>
    </w:r>
    <w:r w:rsidR="005575B2" w:rsidRPr="005575B2">
      <w:rPr>
        <w:rFonts w:ascii="Corbel" w:hAnsi="Corbel"/>
        <w:lang w:val="en-US"/>
      </w:rPr>
      <w:t>ITECH</w:t>
    </w:r>
    <w:r w:rsidRPr="005575B2">
      <w:rPr>
        <w:rFonts w:ascii="Corbel" w:hAnsi="Corbel"/>
        <w:lang w:val="en-US"/>
      </w:rPr>
      <w:t> :</w:t>
    </w:r>
    <w:proofErr w:type="gramEnd"/>
    <w:r w:rsidRPr="005575B2">
      <w:rPr>
        <w:rFonts w:ascii="Corbel" w:hAnsi="Corbel"/>
        <w:lang w:val="en-US"/>
      </w:rPr>
      <w:t xml:space="preserve"> M. </w:t>
    </w:r>
    <w:proofErr w:type="spellStart"/>
    <w:r w:rsidRPr="005575B2">
      <w:rPr>
        <w:rFonts w:ascii="Corbel" w:hAnsi="Corbel"/>
        <w:lang w:val="en-US"/>
      </w:rPr>
      <w:t>Simoulin</w:t>
    </w:r>
    <w:proofErr w:type="spellEnd"/>
    <w:r w:rsidRPr="005575B2">
      <w:rPr>
        <w:rFonts w:ascii="Corbel" w:hAnsi="Corbel"/>
        <w:lang w:val="en-US"/>
      </w:rPr>
      <w:t xml:space="preserve"> - 01.61.38.</w:t>
    </w:r>
    <w:r w:rsidR="004E79C1" w:rsidRPr="005575B2">
      <w:rPr>
        <w:rFonts w:ascii="Corbel" w:hAnsi="Corbel"/>
        <w:lang w:val="en-US"/>
      </w:rPr>
      <w:t>41</w:t>
    </w:r>
    <w:r w:rsidRPr="005575B2">
      <w:rPr>
        <w:rFonts w:ascii="Corbel" w:hAnsi="Corbel"/>
        <w:lang w:val="en-US"/>
      </w:rPr>
      <w:t>.</w:t>
    </w:r>
    <w:r w:rsidR="004E79C1" w:rsidRPr="005575B2">
      <w:rPr>
        <w:rFonts w:ascii="Corbel" w:hAnsi="Corbel"/>
        <w:lang w:val="en-US"/>
      </w:rPr>
      <w:t>8</w:t>
    </w:r>
    <w:r w:rsidRPr="005575B2">
      <w:rPr>
        <w:rFonts w:ascii="Corbel" w:hAnsi="Corbel"/>
        <w:lang w:val="en-US"/>
      </w:rPr>
      <w:t>5 - partenariat@ensup.eu</w:t>
    </w:r>
  </w:p>
  <w:p w14:paraId="08F53DC1" w14:textId="77777777" w:rsidR="00F62433" w:rsidRPr="005575B2" w:rsidRDefault="00F62433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CF700" w14:textId="77777777" w:rsidR="0073020D" w:rsidRDefault="0073020D" w:rsidP="00DF1CB4">
      <w:r>
        <w:separator/>
      </w:r>
    </w:p>
  </w:footnote>
  <w:footnote w:type="continuationSeparator" w:id="0">
    <w:p w14:paraId="2E1D9D48" w14:textId="77777777" w:rsidR="0073020D" w:rsidRDefault="0073020D" w:rsidP="00DF1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alt="Smartphone contour" style="width:14.4pt;height:27.5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" o:bullet="t">
        <v:imagedata r:id="rId1" o:title="" cropleft="-23048f" cropright="-22647f"/>
      </v:shape>
    </w:pict>
  </w:numPicBullet>
  <w:numPicBullet w:numPicBulletId="1">
    <w:pict>
      <v:shape id="_x0000_i1055" type="#_x0000_t75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" o:bullet="t">
        <v:imagedata r:id="rId2" o:title=""/>
      </v:shape>
    </w:pict>
  </w:numPicBullet>
  <w:numPicBullet w:numPicBulletId="2">
    <w:pict>
      <v:shape id="_x0000_i1056" type="#_x0000_t75" style="width:173.45pt;height:173.45pt;visibility:visible;mso-wrap-style:square" o:bullet="t">
        <v:imagedata r:id="rId3" o:title=""/>
      </v:shape>
    </w:pict>
  </w:numPicBullet>
  <w:numPicBullet w:numPicBulletId="3">
    <w:pict>
      <v:shape id="_x0000_i1057" type="#_x0000_t75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" o:bullet="t">
        <v:imagedata r:id="rId4" o:title="" cropbottom="-1049f"/>
      </v:shape>
    </w:pict>
  </w:numPicBullet>
  <w:abstractNum w:abstractNumId="0" w15:restartNumberingAfterBreak="0">
    <w:nsid w:val="FFFFFF7C"/>
    <w:multiLevelType w:val="singleLevel"/>
    <w:tmpl w:val="91387A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4EC9C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6A17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5E0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028B6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534EA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C304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344B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E44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466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32F8"/>
    <w:multiLevelType w:val="hybridMultilevel"/>
    <w:tmpl w:val="3EBAF7DE"/>
    <w:lvl w:ilvl="0" w:tplc="040C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 w15:restartNumberingAfterBreak="0">
    <w:nsid w:val="0E23126A"/>
    <w:multiLevelType w:val="hybridMultilevel"/>
    <w:tmpl w:val="3E2EE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2A72CA"/>
    <w:multiLevelType w:val="hybridMultilevel"/>
    <w:tmpl w:val="1040BCF8"/>
    <w:lvl w:ilvl="0" w:tplc="A7EA5B54">
      <w:start w:val="1"/>
      <w:numFmt w:val="bullet"/>
      <w:pStyle w:val="Paragraphedeliste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40202"/>
    <w:multiLevelType w:val="multilevel"/>
    <w:tmpl w:val="689A4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C7A3C4F"/>
    <w:multiLevelType w:val="hybridMultilevel"/>
    <w:tmpl w:val="DE88A0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A86"/>
    <w:multiLevelType w:val="hybridMultilevel"/>
    <w:tmpl w:val="4DDA0D7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D1F1A"/>
    <w:multiLevelType w:val="hybridMultilevel"/>
    <w:tmpl w:val="D57A50F2"/>
    <w:lvl w:ilvl="0" w:tplc="92067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E0919"/>
    <w:multiLevelType w:val="hybridMultilevel"/>
    <w:tmpl w:val="66D0980E"/>
    <w:lvl w:ilvl="0" w:tplc="C3AC453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728F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1CAE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4E97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AE50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164CE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F0A2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C4FA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087A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93975335">
    <w:abstractNumId w:val="0"/>
  </w:num>
  <w:num w:numId="2" w16cid:durableId="462965405">
    <w:abstractNumId w:val="1"/>
  </w:num>
  <w:num w:numId="3" w16cid:durableId="1666394040">
    <w:abstractNumId w:val="2"/>
  </w:num>
  <w:num w:numId="4" w16cid:durableId="1102798160">
    <w:abstractNumId w:val="3"/>
  </w:num>
  <w:num w:numId="5" w16cid:durableId="1322201376">
    <w:abstractNumId w:val="8"/>
  </w:num>
  <w:num w:numId="6" w16cid:durableId="404034280">
    <w:abstractNumId w:val="4"/>
  </w:num>
  <w:num w:numId="7" w16cid:durableId="219900326">
    <w:abstractNumId w:val="5"/>
  </w:num>
  <w:num w:numId="8" w16cid:durableId="755324854">
    <w:abstractNumId w:val="6"/>
  </w:num>
  <w:num w:numId="9" w16cid:durableId="1251114633">
    <w:abstractNumId w:val="7"/>
  </w:num>
  <w:num w:numId="10" w16cid:durableId="826826677">
    <w:abstractNumId w:val="9"/>
  </w:num>
  <w:num w:numId="11" w16cid:durableId="1995064310">
    <w:abstractNumId w:val="12"/>
  </w:num>
  <w:num w:numId="12" w16cid:durableId="1272975834">
    <w:abstractNumId w:val="18"/>
  </w:num>
  <w:num w:numId="13" w16cid:durableId="1476486465">
    <w:abstractNumId w:val="13"/>
  </w:num>
  <w:num w:numId="14" w16cid:durableId="673844598">
    <w:abstractNumId w:val="15"/>
  </w:num>
  <w:num w:numId="15" w16cid:durableId="1018779422">
    <w:abstractNumId w:val="17"/>
  </w:num>
  <w:num w:numId="16" w16cid:durableId="711343042">
    <w:abstractNumId w:val="16"/>
  </w:num>
  <w:num w:numId="17" w16cid:durableId="340592750">
    <w:abstractNumId w:val="11"/>
  </w:num>
  <w:num w:numId="18" w16cid:durableId="1410078450">
    <w:abstractNumId w:val="14"/>
  </w:num>
  <w:num w:numId="19" w16cid:durableId="2143906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4A"/>
    <w:rsid w:val="00000413"/>
    <w:rsid w:val="000034C8"/>
    <w:rsid w:val="00007F3B"/>
    <w:rsid w:val="0001239B"/>
    <w:rsid w:val="00017F5C"/>
    <w:rsid w:val="00023376"/>
    <w:rsid w:val="00024661"/>
    <w:rsid w:val="0003577E"/>
    <w:rsid w:val="0004016D"/>
    <w:rsid w:val="00041A64"/>
    <w:rsid w:val="00057A6D"/>
    <w:rsid w:val="0006379F"/>
    <w:rsid w:val="00070C74"/>
    <w:rsid w:val="000770B4"/>
    <w:rsid w:val="000C4FE5"/>
    <w:rsid w:val="000D0A91"/>
    <w:rsid w:val="000D3E25"/>
    <w:rsid w:val="000D777A"/>
    <w:rsid w:val="000E0BA2"/>
    <w:rsid w:val="000E1436"/>
    <w:rsid w:val="00103562"/>
    <w:rsid w:val="00110CB5"/>
    <w:rsid w:val="001112D3"/>
    <w:rsid w:val="00113671"/>
    <w:rsid w:val="001164D3"/>
    <w:rsid w:val="001277DF"/>
    <w:rsid w:val="001304B6"/>
    <w:rsid w:val="00132076"/>
    <w:rsid w:val="001337FE"/>
    <w:rsid w:val="00135BBA"/>
    <w:rsid w:val="001362A8"/>
    <w:rsid w:val="001624CF"/>
    <w:rsid w:val="00175247"/>
    <w:rsid w:val="00193A1B"/>
    <w:rsid w:val="00196903"/>
    <w:rsid w:val="001A2A52"/>
    <w:rsid w:val="001B3A3F"/>
    <w:rsid w:val="001C2B41"/>
    <w:rsid w:val="001C2DB3"/>
    <w:rsid w:val="001D56E9"/>
    <w:rsid w:val="001D75A1"/>
    <w:rsid w:val="001E2F66"/>
    <w:rsid w:val="001E41F8"/>
    <w:rsid w:val="001F1615"/>
    <w:rsid w:val="001F623A"/>
    <w:rsid w:val="0020334C"/>
    <w:rsid w:val="00206009"/>
    <w:rsid w:val="002125FA"/>
    <w:rsid w:val="002129E4"/>
    <w:rsid w:val="00221BEF"/>
    <w:rsid w:val="002400C0"/>
    <w:rsid w:val="00241804"/>
    <w:rsid w:val="00261E36"/>
    <w:rsid w:val="00266C76"/>
    <w:rsid w:val="002738A8"/>
    <w:rsid w:val="0028583F"/>
    <w:rsid w:val="002A03C9"/>
    <w:rsid w:val="002B05C1"/>
    <w:rsid w:val="002B6F5E"/>
    <w:rsid w:val="002B73E2"/>
    <w:rsid w:val="002B7D65"/>
    <w:rsid w:val="002D1350"/>
    <w:rsid w:val="002D217E"/>
    <w:rsid w:val="002D3AB8"/>
    <w:rsid w:val="002E5807"/>
    <w:rsid w:val="002E6455"/>
    <w:rsid w:val="002F2935"/>
    <w:rsid w:val="00301794"/>
    <w:rsid w:val="00321570"/>
    <w:rsid w:val="003300C3"/>
    <w:rsid w:val="00334DAA"/>
    <w:rsid w:val="00335E8E"/>
    <w:rsid w:val="003374E7"/>
    <w:rsid w:val="0034202C"/>
    <w:rsid w:val="003635C1"/>
    <w:rsid w:val="003715A9"/>
    <w:rsid w:val="00373C64"/>
    <w:rsid w:val="0038030F"/>
    <w:rsid w:val="0038331F"/>
    <w:rsid w:val="003851CB"/>
    <w:rsid w:val="00391296"/>
    <w:rsid w:val="003931E2"/>
    <w:rsid w:val="00397554"/>
    <w:rsid w:val="003B1564"/>
    <w:rsid w:val="003E28A0"/>
    <w:rsid w:val="003E6057"/>
    <w:rsid w:val="003F4E0E"/>
    <w:rsid w:val="003F6675"/>
    <w:rsid w:val="004054C0"/>
    <w:rsid w:val="00407B49"/>
    <w:rsid w:val="00413477"/>
    <w:rsid w:val="00413AFB"/>
    <w:rsid w:val="00414480"/>
    <w:rsid w:val="00417400"/>
    <w:rsid w:val="00427A61"/>
    <w:rsid w:val="004348FE"/>
    <w:rsid w:val="004349E8"/>
    <w:rsid w:val="004363BF"/>
    <w:rsid w:val="0043749B"/>
    <w:rsid w:val="00441D47"/>
    <w:rsid w:val="00446710"/>
    <w:rsid w:val="00455250"/>
    <w:rsid w:val="0046119B"/>
    <w:rsid w:val="004671FF"/>
    <w:rsid w:val="004704B8"/>
    <w:rsid w:val="00484A76"/>
    <w:rsid w:val="00487282"/>
    <w:rsid w:val="004930F4"/>
    <w:rsid w:val="004A586E"/>
    <w:rsid w:val="004D1253"/>
    <w:rsid w:val="004E79C1"/>
    <w:rsid w:val="004F40CD"/>
    <w:rsid w:val="004F56D2"/>
    <w:rsid w:val="00503AF3"/>
    <w:rsid w:val="0051092E"/>
    <w:rsid w:val="00510F35"/>
    <w:rsid w:val="00515344"/>
    <w:rsid w:val="00547F84"/>
    <w:rsid w:val="005575B2"/>
    <w:rsid w:val="00560EA0"/>
    <w:rsid w:val="005619F6"/>
    <w:rsid w:val="00563603"/>
    <w:rsid w:val="00566693"/>
    <w:rsid w:val="0058190F"/>
    <w:rsid w:val="00584B3F"/>
    <w:rsid w:val="00585AC5"/>
    <w:rsid w:val="005862F0"/>
    <w:rsid w:val="00591958"/>
    <w:rsid w:val="005969EA"/>
    <w:rsid w:val="005A51F1"/>
    <w:rsid w:val="005A601E"/>
    <w:rsid w:val="005B673F"/>
    <w:rsid w:val="005D4F69"/>
    <w:rsid w:val="005D5CD6"/>
    <w:rsid w:val="005E09DE"/>
    <w:rsid w:val="005E719C"/>
    <w:rsid w:val="005F233F"/>
    <w:rsid w:val="005F5561"/>
    <w:rsid w:val="006061CA"/>
    <w:rsid w:val="00606F32"/>
    <w:rsid w:val="00615982"/>
    <w:rsid w:val="0061618C"/>
    <w:rsid w:val="006214E2"/>
    <w:rsid w:val="0062597E"/>
    <w:rsid w:val="0062793E"/>
    <w:rsid w:val="00630A14"/>
    <w:rsid w:val="00630E38"/>
    <w:rsid w:val="00633FCE"/>
    <w:rsid w:val="00646183"/>
    <w:rsid w:val="006718D6"/>
    <w:rsid w:val="006741F6"/>
    <w:rsid w:val="00675418"/>
    <w:rsid w:val="00680892"/>
    <w:rsid w:val="0068162F"/>
    <w:rsid w:val="00682662"/>
    <w:rsid w:val="006876C8"/>
    <w:rsid w:val="00693839"/>
    <w:rsid w:val="0069386B"/>
    <w:rsid w:val="006A6AAF"/>
    <w:rsid w:val="006A75D2"/>
    <w:rsid w:val="006C23D8"/>
    <w:rsid w:val="006C3670"/>
    <w:rsid w:val="006C3741"/>
    <w:rsid w:val="006C60E6"/>
    <w:rsid w:val="006D3A31"/>
    <w:rsid w:val="006D4D9A"/>
    <w:rsid w:val="006F4539"/>
    <w:rsid w:val="007035CE"/>
    <w:rsid w:val="00706330"/>
    <w:rsid w:val="007109B5"/>
    <w:rsid w:val="007169E5"/>
    <w:rsid w:val="00717268"/>
    <w:rsid w:val="00725EE5"/>
    <w:rsid w:val="0073020D"/>
    <w:rsid w:val="00733DE2"/>
    <w:rsid w:val="007357EA"/>
    <w:rsid w:val="00737601"/>
    <w:rsid w:val="0074419E"/>
    <w:rsid w:val="00765389"/>
    <w:rsid w:val="00765A88"/>
    <w:rsid w:val="007679A7"/>
    <w:rsid w:val="00775A11"/>
    <w:rsid w:val="0078763B"/>
    <w:rsid w:val="0079117E"/>
    <w:rsid w:val="00794945"/>
    <w:rsid w:val="00794F28"/>
    <w:rsid w:val="00797269"/>
    <w:rsid w:val="007A7DE0"/>
    <w:rsid w:val="007B03F5"/>
    <w:rsid w:val="007C095B"/>
    <w:rsid w:val="008016F0"/>
    <w:rsid w:val="00801F71"/>
    <w:rsid w:val="0080278E"/>
    <w:rsid w:val="008166F7"/>
    <w:rsid w:val="00817D89"/>
    <w:rsid w:val="00817F3C"/>
    <w:rsid w:val="0082277A"/>
    <w:rsid w:val="00824287"/>
    <w:rsid w:val="00824723"/>
    <w:rsid w:val="0082657C"/>
    <w:rsid w:val="008301B1"/>
    <w:rsid w:val="008543E3"/>
    <w:rsid w:val="008759A1"/>
    <w:rsid w:val="00883B08"/>
    <w:rsid w:val="008841A5"/>
    <w:rsid w:val="00891A02"/>
    <w:rsid w:val="008947D0"/>
    <w:rsid w:val="0089692B"/>
    <w:rsid w:val="008A694C"/>
    <w:rsid w:val="008C2340"/>
    <w:rsid w:val="008D13B7"/>
    <w:rsid w:val="008E1F11"/>
    <w:rsid w:val="008E28DC"/>
    <w:rsid w:val="008E6297"/>
    <w:rsid w:val="008F22DB"/>
    <w:rsid w:val="00911AB0"/>
    <w:rsid w:val="00916983"/>
    <w:rsid w:val="009259EF"/>
    <w:rsid w:val="009269AB"/>
    <w:rsid w:val="009307B6"/>
    <w:rsid w:val="0093635D"/>
    <w:rsid w:val="00943360"/>
    <w:rsid w:val="00956168"/>
    <w:rsid w:val="00982D7D"/>
    <w:rsid w:val="009835F5"/>
    <w:rsid w:val="0099153F"/>
    <w:rsid w:val="009920AD"/>
    <w:rsid w:val="009A3998"/>
    <w:rsid w:val="009A6D06"/>
    <w:rsid w:val="009B0A9F"/>
    <w:rsid w:val="009B1DE5"/>
    <w:rsid w:val="009C005F"/>
    <w:rsid w:val="009C1FB3"/>
    <w:rsid w:val="00A15FAA"/>
    <w:rsid w:val="00A16FB6"/>
    <w:rsid w:val="00A172DB"/>
    <w:rsid w:val="00A240BD"/>
    <w:rsid w:val="00A24AE5"/>
    <w:rsid w:val="00A32239"/>
    <w:rsid w:val="00A40A9D"/>
    <w:rsid w:val="00A510EB"/>
    <w:rsid w:val="00A520FA"/>
    <w:rsid w:val="00A5486C"/>
    <w:rsid w:val="00A57600"/>
    <w:rsid w:val="00A6297B"/>
    <w:rsid w:val="00A728E1"/>
    <w:rsid w:val="00A80DBD"/>
    <w:rsid w:val="00A875AB"/>
    <w:rsid w:val="00AA05CD"/>
    <w:rsid w:val="00AB03FA"/>
    <w:rsid w:val="00AC62DE"/>
    <w:rsid w:val="00AD0DDD"/>
    <w:rsid w:val="00AD4858"/>
    <w:rsid w:val="00AD6FA4"/>
    <w:rsid w:val="00AD7DE8"/>
    <w:rsid w:val="00AE5BCA"/>
    <w:rsid w:val="00AF01E2"/>
    <w:rsid w:val="00AF4060"/>
    <w:rsid w:val="00B05B2D"/>
    <w:rsid w:val="00B16330"/>
    <w:rsid w:val="00B25E4E"/>
    <w:rsid w:val="00B27CA8"/>
    <w:rsid w:val="00B304F6"/>
    <w:rsid w:val="00B367E5"/>
    <w:rsid w:val="00B4253F"/>
    <w:rsid w:val="00B4503C"/>
    <w:rsid w:val="00B5312B"/>
    <w:rsid w:val="00B67A2A"/>
    <w:rsid w:val="00B771E0"/>
    <w:rsid w:val="00B84305"/>
    <w:rsid w:val="00B86E73"/>
    <w:rsid w:val="00B9452E"/>
    <w:rsid w:val="00B95CB0"/>
    <w:rsid w:val="00BB33BD"/>
    <w:rsid w:val="00BC002C"/>
    <w:rsid w:val="00BC34CD"/>
    <w:rsid w:val="00BD2A7D"/>
    <w:rsid w:val="00BD51CC"/>
    <w:rsid w:val="00BE611F"/>
    <w:rsid w:val="00BF164A"/>
    <w:rsid w:val="00BF5F49"/>
    <w:rsid w:val="00C014E3"/>
    <w:rsid w:val="00C026C7"/>
    <w:rsid w:val="00C1721A"/>
    <w:rsid w:val="00C21183"/>
    <w:rsid w:val="00C27E21"/>
    <w:rsid w:val="00C36B32"/>
    <w:rsid w:val="00C37713"/>
    <w:rsid w:val="00C4076B"/>
    <w:rsid w:val="00C409CB"/>
    <w:rsid w:val="00C42D7D"/>
    <w:rsid w:val="00C46A1C"/>
    <w:rsid w:val="00C52F09"/>
    <w:rsid w:val="00C62121"/>
    <w:rsid w:val="00C71F2B"/>
    <w:rsid w:val="00C7659D"/>
    <w:rsid w:val="00C84EE3"/>
    <w:rsid w:val="00C90A8A"/>
    <w:rsid w:val="00C94FA2"/>
    <w:rsid w:val="00C97CB5"/>
    <w:rsid w:val="00CA3714"/>
    <w:rsid w:val="00CC78D6"/>
    <w:rsid w:val="00CD0423"/>
    <w:rsid w:val="00CD3336"/>
    <w:rsid w:val="00CF71DE"/>
    <w:rsid w:val="00D03437"/>
    <w:rsid w:val="00D06709"/>
    <w:rsid w:val="00D16974"/>
    <w:rsid w:val="00D34247"/>
    <w:rsid w:val="00D34C56"/>
    <w:rsid w:val="00D42D76"/>
    <w:rsid w:val="00D519CE"/>
    <w:rsid w:val="00D54FFA"/>
    <w:rsid w:val="00D564B5"/>
    <w:rsid w:val="00D56AA7"/>
    <w:rsid w:val="00D66FD2"/>
    <w:rsid w:val="00D7020A"/>
    <w:rsid w:val="00D74C88"/>
    <w:rsid w:val="00D8008D"/>
    <w:rsid w:val="00D946CF"/>
    <w:rsid w:val="00DA24A4"/>
    <w:rsid w:val="00DC4AD1"/>
    <w:rsid w:val="00DC5BED"/>
    <w:rsid w:val="00DD19F7"/>
    <w:rsid w:val="00DD1DB2"/>
    <w:rsid w:val="00DD2D06"/>
    <w:rsid w:val="00DD3367"/>
    <w:rsid w:val="00DE1575"/>
    <w:rsid w:val="00DE5D3D"/>
    <w:rsid w:val="00DF1CB4"/>
    <w:rsid w:val="00E1194A"/>
    <w:rsid w:val="00E14266"/>
    <w:rsid w:val="00E4482E"/>
    <w:rsid w:val="00E506F9"/>
    <w:rsid w:val="00E60A92"/>
    <w:rsid w:val="00E76E4A"/>
    <w:rsid w:val="00EA0F9E"/>
    <w:rsid w:val="00EC5267"/>
    <w:rsid w:val="00ED27C5"/>
    <w:rsid w:val="00ED7895"/>
    <w:rsid w:val="00EF4BAD"/>
    <w:rsid w:val="00EF5A02"/>
    <w:rsid w:val="00F00FEA"/>
    <w:rsid w:val="00F155D0"/>
    <w:rsid w:val="00F22C60"/>
    <w:rsid w:val="00F271C5"/>
    <w:rsid w:val="00F27349"/>
    <w:rsid w:val="00F32D17"/>
    <w:rsid w:val="00F3631D"/>
    <w:rsid w:val="00F515B6"/>
    <w:rsid w:val="00F550F4"/>
    <w:rsid w:val="00F55D62"/>
    <w:rsid w:val="00F5798F"/>
    <w:rsid w:val="00F62433"/>
    <w:rsid w:val="00F65507"/>
    <w:rsid w:val="00F65BA5"/>
    <w:rsid w:val="00F67E9B"/>
    <w:rsid w:val="00F70797"/>
    <w:rsid w:val="00F8771A"/>
    <w:rsid w:val="00F962C1"/>
    <w:rsid w:val="00FA18A2"/>
    <w:rsid w:val="00FA4DB0"/>
    <w:rsid w:val="00FC6E0C"/>
    <w:rsid w:val="00FC7472"/>
    <w:rsid w:val="00FE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8716B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DF1CB4"/>
    <w:rPr>
      <w:rFonts w:cstheme="minorHAnsi"/>
      <w:sz w:val="20"/>
    </w:rPr>
  </w:style>
  <w:style w:type="paragraph" w:styleId="Titre1">
    <w:name w:val="heading 1"/>
    <w:basedOn w:val="Normal"/>
    <w:next w:val="Normal"/>
    <w:link w:val="Titre1Car"/>
    <w:qFormat/>
    <w:rsid w:val="00FA4DB0"/>
    <w:pPr>
      <w:keepNext/>
      <w:keepLines/>
      <w:jc w:val="center"/>
      <w:outlineLvl w:val="0"/>
    </w:pPr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FA4DB0"/>
    <w:pPr>
      <w:keepNext/>
      <w:keepLines/>
      <w:spacing w:before="40"/>
      <w:jc w:val="center"/>
      <w:outlineLvl w:val="1"/>
    </w:pPr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2"/>
    <w:qFormat/>
    <w:rsid w:val="00FA4DB0"/>
    <w:pPr>
      <w:keepNext/>
      <w:keepLines/>
      <w:spacing w:after="40"/>
      <w:ind w:left="170"/>
      <w:outlineLvl w:val="2"/>
    </w:pPr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3AB8"/>
    <w:rPr>
      <w:sz w:val="16"/>
    </w:rPr>
  </w:style>
  <w:style w:type="paragraph" w:styleId="Pieddepage">
    <w:name w:val="footer"/>
    <w:basedOn w:val="Normal"/>
    <w:link w:val="PieddepageC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3AB8"/>
    <w:rPr>
      <w:sz w:val="16"/>
    </w:rPr>
  </w:style>
  <w:style w:type="paragraph" w:styleId="Textedebulles">
    <w:name w:val="Balloon Text"/>
    <w:basedOn w:val="Normal"/>
    <w:link w:val="TextedebullesCar"/>
    <w:rsid w:val="00D06709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2D3AB8"/>
    <w:rPr>
      <w:rFonts w:ascii="Times New Roman" w:hAnsi="Times New Roman" w:cs="Times New Roman"/>
      <w:sz w:val="18"/>
      <w:szCs w:val="18"/>
    </w:rPr>
  </w:style>
  <w:style w:type="table" w:styleId="Grilledutableau">
    <w:name w:val="Table Grid"/>
    <w:basedOn w:val="TableauNormal"/>
    <w:uiPriority w:val="39"/>
    <w:rsid w:val="00D06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2D3AB8"/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character" w:customStyle="1" w:styleId="Titre2Car">
    <w:name w:val="Titre 2 Car"/>
    <w:basedOn w:val="Policepardfaut"/>
    <w:link w:val="Titre2"/>
    <w:uiPriority w:val="1"/>
    <w:rsid w:val="002D3AB8"/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character" w:customStyle="1" w:styleId="Titre3Car">
    <w:name w:val="Titre 3 Car"/>
    <w:basedOn w:val="Policepardfaut"/>
    <w:link w:val="Titre3"/>
    <w:uiPriority w:val="2"/>
    <w:rsid w:val="002D3AB8"/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paragraph" w:customStyle="1" w:styleId="Texte">
    <w:name w:val="Texte"/>
    <w:basedOn w:val="Normal"/>
    <w:uiPriority w:val="3"/>
    <w:qFormat/>
    <w:rsid w:val="00FA4DB0"/>
    <w:pPr>
      <w:spacing w:line="288" w:lineRule="auto"/>
      <w:ind w:left="170" w:right="113"/>
    </w:pPr>
    <w:rPr>
      <w:color w:val="404040" w:themeColor="text1" w:themeTint="BF"/>
      <w:sz w:val="22"/>
    </w:rPr>
  </w:style>
  <w:style w:type="paragraph" w:customStyle="1" w:styleId="Dates">
    <w:name w:val="Dates"/>
    <w:basedOn w:val="Normal"/>
    <w:uiPriority w:val="4"/>
    <w:qFormat/>
    <w:rsid w:val="00FA4DB0"/>
    <w:pPr>
      <w:ind w:left="170"/>
    </w:pPr>
    <w:rPr>
      <w:b/>
      <w:color w:val="2C3B57" w:themeColor="text2"/>
    </w:rPr>
  </w:style>
  <w:style w:type="paragraph" w:styleId="Paragraphedeliste">
    <w:name w:val="List Paragraph"/>
    <w:basedOn w:val="Normal"/>
    <w:uiPriority w:val="6"/>
    <w:qFormat/>
    <w:rsid w:val="00110CB5"/>
    <w:pPr>
      <w:numPr>
        <w:numId w:val="11"/>
      </w:numPr>
      <w:spacing w:before="80" w:line="360" w:lineRule="auto"/>
      <w:ind w:left="527" w:hanging="357"/>
      <w:contextualSpacing/>
    </w:pPr>
    <w:rPr>
      <w:rFonts w:ascii="Gill Sans MT" w:hAnsi="Gill Sans MT" w:cs="Times New Roman (Body CS)"/>
      <w:caps/>
      <w:color w:val="000000" w:themeColor="text1"/>
      <w:spacing w:val="-6"/>
      <w:sz w:val="22"/>
    </w:rPr>
  </w:style>
  <w:style w:type="character" w:styleId="Textedelespacerserv">
    <w:name w:val="Placeholder Text"/>
    <w:basedOn w:val="Policepardfaut"/>
    <w:uiPriority w:val="99"/>
    <w:semiHidden/>
    <w:rsid w:val="00FA4DB0"/>
    <w:rPr>
      <w:color w:val="808080"/>
    </w:rPr>
  </w:style>
  <w:style w:type="character" w:styleId="Accentuation">
    <w:name w:val="Emphasis"/>
    <w:basedOn w:val="Policepardfaut"/>
    <w:uiPriority w:val="20"/>
    <w:qFormat/>
    <w:rsid w:val="00DF1CB4"/>
    <w:rPr>
      <w:b/>
      <w:i w:val="0"/>
      <w:iCs/>
    </w:rPr>
  </w:style>
  <w:style w:type="character" w:styleId="Lienhypertexte">
    <w:name w:val="Hyperlink"/>
    <w:basedOn w:val="Policepardfaut"/>
    <w:uiPriority w:val="99"/>
    <w:unhideWhenUsed/>
    <w:rsid w:val="004349E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57A6D"/>
    <w:rPr>
      <w:color w:val="605E5C"/>
      <w:shd w:val="clear" w:color="auto" w:fill="E1DFDD"/>
    </w:rPr>
  </w:style>
  <w:style w:type="character" w:customStyle="1" w:styleId="jsgrdq">
    <w:name w:val="jsgrdq"/>
    <w:basedOn w:val="Policepardfaut"/>
    <w:rsid w:val="006C3670"/>
  </w:style>
  <w:style w:type="character" w:styleId="Lienhypertextesuivivisit">
    <w:name w:val="FollowedHyperlink"/>
    <w:basedOn w:val="Policepardfaut"/>
    <w:uiPriority w:val="99"/>
    <w:semiHidden/>
    <w:rsid w:val="001277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5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svg"/><Relationship Id="rId34" Type="http://schemas.openxmlformats.org/officeDocument/2006/relationships/image" Target="media/image24.sv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hyperlink" Target="https://www.linkedin.com/in/romain-fretet-0b7b38228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2.svg"/><Relationship Id="rId37" Type="http://schemas.openxmlformats.org/officeDocument/2006/relationships/hyperlink" Target="https://github.com/rom1-78" TargetMode="External"/><Relationship Id="rId40" Type="http://schemas.openxmlformats.org/officeDocument/2006/relationships/image" Target="media/image27.sv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15.png"/><Relationship Id="rId36" Type="http://schemas.microsoft.com/office/2007/relationships/hdphoto" Target="media/hdphoto2.wdp"/><Relationship Id="rId49" Type="http://schemas.openxmlformats.org/officeDocument/2006/relationships/image" Target="media/image36.svg"/><Relationship Id="rId10" Type="http://schemas.openxmlformats.org/officeDocument/2006/relationships/endnotes" Target="endnotes.xml"/><Relationship Id="rId19" Type="http://schemas.openxmlformats.org/officeDocument/2006/relationships/image" Target="media/image12.sv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7.png"/><Relationship Id="rId27" Type="http://schemas.openxmlformats.org/officeDocument/2006/relationships/image" Target="media/image20.png"/><Relationship Id="rId30" Type="http://schemas.openxmlformats.org/officeDocument/2006/relationships/hyperlink" Target="https://www.linkedin.com/in/romain-fretet-0b7b38228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0.sv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hyperlink" Target="https://github.com/rom1-78" TargetMode="External"/><Relationship Id="rId46" Type="http://schemas.openxmlformats.org/officeDocument/2006/relationships/image" Target="media/image33.sv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bouteiller\AppData\Roaming\Microsoft\Templates\CV%20moderne%20organis&#233;.dotx" TargetMode="External"/></Relationships>
</file>

<file path=word/theme/theme1.xml><?xml version="1.0" encoding="utf-8"?>
<a:theme xmlns:a="http://schemas.openxmlformats.org/drawingml/2006/main" name="ModernResume">
  <a:themeElements>
    <a:clrScheme name="ModernResume 1">
      <a:dk1>
        <a:srgbClr val="000000"/>
      </a:dk1>
      <a:lt1>
        <a:srgbClr val="FFFFFF"/>
      </a:lt1>
      <a:dk2>
        <a:srgbClr val="2C3B57"/>
      </a:dk2>
      <a:lt2>
        <a:srgbClr val="CADEE5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1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odernResume" id="{B79958AF-6D2F-8E47-B31C-9D77199320A6}" vid="{735B7FF7-6B85-2E43-9A7F-201390A7BE5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ED917E-6B3F-4995-8090-FD9CFEE660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735428-6F95-4096-840F-2DD96B16B62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A071E88-69A5-4986-9734-1E27FD0C759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7FEFD4-54E2-43C2-B579-757DDE7F1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moderne organisé</Template>
  <TotalTime>0</TotalTime>
  <Pages>1</Pages>
  <Words>31</Words>
  <Characters>173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2023-03-22T21:32:00Z</dcterms:created>
  <dcterms:modified xsi:type="dcterms:W3CDTF">2023-03-29T20:39:00Z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